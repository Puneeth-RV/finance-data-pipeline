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12"/>
        <w:gridCol w:w="651"/>
        <w:gridCol w:w="3002"/>
        <w:gridCol w:w="1924"/>
        <w:gridCol w:w="2282"/>
      </w:tblGrid>
      <w:tr w:rsidR="00722EDA" w:rsidRPr="00244AA8" w14:paraId="3975B90D" w14:textId="77777777" w:rsidTr="00244AA8">
        <w:trPr>
          <w:jc w:val="center"/>
        </w:trPr>
        <w:tc>
          <w:tcPr>
            <w:tcW w:w="9471" w:type="dxa"/>
            <w:gridSpan w:val="5"/>
          </w:tcPr>
          <w:p w14:paraId="536DE1A1" w14:textId="77777777" w:rsidR="00722EDA" w:rsidRPr="00244AA8" w:rsidRDefault="00722EDA" w:rsidP="00722EDA">
            <w:pPr>
              <w:pStyle w:val="Heading1"/>
              <w:rPr>
                <w:b w:val="0"/>
                <w:szCs w:val="24"/>
              </w:rPr>
            </w:pPr>
            <w:r w:rsidRPr="00244AA8">
              <w:rPr>
                <w:b w:val="0"/>
                <w:szCs w:val="24"/>
              </w:rPr>
              <w:t>Faculty of Engineering &amp; Technology</w:t>
            </w:r>
          </w:p>
        </w:tc>
      </w:tr>
      <w:tr w:rsidR="00722EDA" w:rsidRPr="00244AA8" w14:paraId="2F9A0550" w14:textId="77777777" w:rsidTr="00244AA8">
        <w:trPr>
          <w:jc w:val="center"/>
        </w:trPr>
        <w:tc>
          <w:tcPr>
            <w:tcW w:w="9471" w:type="dxa"/>
            <w:gridSpan w:val="5"/>
          </w:tcPr>
          <w:p w14:paraId="74490036" w14:textId="77777777" w:rsidR="00722EDA" w:rsidRPr="00244AA8" w:rsidRDefault="00722EDA" w:rsidP="00722EDA">
            <w:pPr>
              <w:pStyle w:val="Heading1"/>
              <w:rPr>
                <w:szCs w:val="24"/>
              </w:rPr>
            </w:pPr>
            <w:r w:rsidRPr="00244AA8">
              <w:rPr>
                <w:szCs w:val="24"/>
                <w:lang w:val="en-US"/>
              </w:rPr>
              <w:t>Ramaiah University of Applied Sciences</w:t>
            </w:r>
          </w:p>
        </w:tc>
      </w:tr>
      <w:tr w:rsidR="00870CAB" w:rsidRPr="00244AA8" w14:paraId="7240609E" w14:textId="77777777" w:rsidTr="00244AA8">
        <w:trPr>
          <w:jc w:val="center"/>
        </w:trPr>
        <w:tc>
          <w:tcPr>
            <w:tcW w:w="1612" w:type="dxa"/>
            <w:tcBorders>
              <w:right w:val="single" w:sz="4" w:space="0" w:color="auto"/>
            </w:tcBorders>
          </w:tcPr>
          <w:p w14:paraId="42CAA4E8"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Department</w:t>
            </w:r>
          </w:p>
        </w:tc>
        <w:tc>
          <w:tcPr>
            <w:tcW w:w="7859" w:type="dxa"/>
            <w:gridSpan w:val="4"/>
            <w:tcBorders>
              <w:left w:val="single" w:sz="4" w:space="0" w:color="auto"/>
            </w:tcBorders>
          </w:tcPr>
          <w:p w14:paraId="73251FC3" w14:textId="77777777" w:rsidR="00870CAB" w:rsidRPr="00244AA8" w:rsidRDefault="00870CAB" w:rsidP="00870CAB">
            <w:pPr>
              <w:pStyle w:val="Heading1"/>
              <w:jc w:val="left"/>
              <w:rPr>
                <w:b w:val="0"/>
                <w:szCs w:val="24"/>
              </w:rPr>
            </w:pPr>
            <w:r w:rsidRPr="00244AA8">
              <w:rPr>
                <w:b w:val="0"/>
                <w:szCs w:val="24"/>
              </w:rPr>
              <w:t>Computer Science and Engineering</w:t>
            </w:r>
          </w:p>
        </w:tc>
      </w:tr>
      <w:tr w:rsidR="00870CAB" w:rsidRPr="00244AA8" w14:paraId="6A97DF5D" w14:textId="77777777" w:rsidTr="00244AA8">
        <w:trPr>
          <w:jc w:val="center"/>
        </w:trPr>
        <w:tc>
          <w:tcPr>
            <w:tcW w:w="1612" w:type="dxa"/>
            <w:tcBorders>
              <w:right w:val="single" w:sz="4" w:space="0" w:color="auto"/>
            </w:tcBorders>
          </w:tcPr>
          <w:p w14:paraId="2AC77314"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Programme</w:t>
            </w:r>
          </w:p>
        </w:tc>
        <w:tc>
          <w:tcPr>
            <w:tcW w:w="7859" w:type="dxa"/>
            <w:gridSpan w:val="4"/>
            <w:tcBorders>
              <w:left w:val="single" w:sz="4" w:space="0" w:color="auto"/>
            </w:tcBorders>
          </w:tcPr>
          <w:p w14:paraId="40968C79" w14:textId="5150A571" w:rsidR="00870CAB" w:rsidRPr="00244AA8" w:rsidRDefault="00DE4389" w:rsidP="00DE4389">
            <w:pPr>
              <w:pStyle w:val="Heading1"/>
              <w:jc w:val="left"/>
              <w:rPr>
                <w:b w:val="0"/>
                <w:szCs w:val="24"/>
              </w:rPr>
            </w:pPr>
            <w:r w:rsidRPr="00244AA8">
              <w:rPr>
                <w:b w:val="0"/>
                <w:szCs w:val="24"/>
              </w:rPr>
              <w:t>B</w:t>
            </w:r>
            <w:r w:rsidR="00870CAB" w:rsidRPr="00244AA8">
              <w:rPr>
                <w:b w:val="0"/>
                <w:szCs w:val="24"/>
              </w:rPr>
              <w:t xml:space="preserve">. Tech. </w:t>
            </w:r>
            <w:r w:rsidRPr="00244AA8">
              <w:rPr>
                <w:b w:val="0"/>
                <w:szCs w:val="24"/>
              </w:rPr>
              <w:t>in CSE</w:t>
            </w:r>
          </w:p>
        </w:tc>
      </w:tr>
      <w:tr w:rsidR="00870CAB" w:rsidRPr="00244AA8" w14:paraId="1768F26B" w14:textId="77777777" w:rsidTr="00244AA8">
        <w:trPr>
          <w:jc w:val="center"/>
        </w:trPr>
        <w:tc>
          <w:tcPr>
            <w:tcW w:w="1612" w:type="dxa"/>
            <w:tcBorders>
              <w:right w:val="single" w:sz="4" w:space="0" w:color="auto"/>
            </w:tcBorders>
          </w:tcPr>
          <w:p w14:paraId="5F60D1B8"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Batch</w:t>
            </w:r>
          </w:p>
        </w:tc>
        <w:tc>
          <w:tcPr>
            <w:tcW w:w="3653" w:type="dxa"/>
            <w:gridSpan w:val="2"/>
            <w:tcBorders>
              <w:left w:val="single" w:sz="4" w:space="0" w:color="auto"/>
              <w:right w:val="single" w:sz="4" w:space="0" w:color="auto"/>
            </w:tcBorders>
          </w:tcPr>
          <w:p w14:paraId="205A5F01" w14:textId="08B358D0" w:rsidR="00870CAB" w:rsidRPr="00244AA8" w:rsidRDefault="00870CAB" w:rsidP="00870CAB">
            <w:pPr>
              <w:pStyle w:val="Heading1"/>
              <w:jc w:val="left"/>
              <w:rPr>
                <w:b w:val="0"/>
                <w:color w:val="000000" w:themeColor="text1"/>
                <w:szCs w:val="24"/>
              </w:rPr>
            </w:pPr>
            <w:r w:rsidRPr="00244AA8">
              <w:rPr>
                <w:b w:val="0"/>
                <w:noProof/>
                <w:color w:val="000000" w:themeColor="text1"/>
                <w:szCs w:val="24"/>
                <w:lang w:val="en-US"/>
              </w:rPr>
              <w:t>20</w:t>
            </w:r>
            <w:r w:rsidR="00292776" w:rsidRPr="00244AA8">
              <w:rPr>
                <w:b w:val="0"/>
                <w:noProof/>
                <w:color w:val="000000" w:themeColor="text1"/>
                <w:szCs w:val="24"/>
                <w:lang w:val="en-US"/>
              </w:rPr>
              <w:t>2</w:t>
            </w:r>
            <w:r w:rsidR="00156DEA" w:rsidRPr="00244AA8">
              <w:rPr>
                <w:b w:val="0"/>
                <w:noProof/>
                <w:color w:val="000000" w:themeColor="text1"/>
                <w:szCs w:val="24"/>
                <w:lang w:val="en-US"/>
              </w:rPr>
              <w:t>5</w:t>
            </w:r>
          </w:p>
        </w:tc>
        <w:tc>
          <w:tcPr>
            <w:tcW w:w="1924" w:type="dxa"/>
            <w:tcBorders>
              <w:left w:val="single" w:sz="4" w:space="0" w:color="auto"/>
              <w:right w:val="single" w:sz="4" w:space="0" w:color="auto"/>
            </w:tcBorders>
          </w:tcPr>
          <w:p w14:paraId="45FB7710"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Course Start Date</w:t>
            </w:r>
          </w:p>
        </w:tc>
        <w:tc>
          <w:tcPr>
            <w:tcW w:w="2282" w:type="dxa"/>
            <w:tcBorders>
              <w:left w:val="single" w:sz="4" w:space="0" w:color="auto"/>
            </w:tcBorders>
          </w:tcPr>
          <w:p w14:paraId="5B138883" w14:textId="181381A1" w:rsidR="00870CAB" w:rsidRPr="00244AA8" w:rsidRDefault="00870CAB" w:rsidP="00870CAB">
            <w:pPr>
              <w:pStyle w:val="Heading1"/>
              <w:jc w:val="left"/>
              <w:rPr>
                <w:b w:val="0"/>
                <w:color w:val="000000" w:themeColor="text1"/>
                <w:szCs w:val="24"/>
              </w:rPr>
            </w:pPr>
          </w:p>
        </w:tc>
      </w:tr>
      <w:tr w:rsidR="00870CAB" w:rsidRPr="00244AA8" w14:paraId="6C30454D" w14:textId="77777777" w:rsidTr="00244AA8">
        <w:trPr>
          <w:jc w:val="center"/>
        </w:trPr>
        <w:tc>
          <w:tcPr>
            <w:tcW w:w="2263" w:type="dxa"/>
            <w:gridSpan w:val="2"/>
            <w:tcBorders>
              <w:right w:val="single" w:sz="4" w:space="0" w:color="auto"/>
            </w:tcBorders>
          </w:tcPr>
          <w:p w14:paraId="3028AAC5"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Course Code</w:t>
            </w:r>
          </w:p>
        </w:tc>
        <w:tc>
          <w:tcPr>
            <w:tcW w:w="7208" w:type="dxa"/>
            <w:gridSpan w:val="3"/>
            <w:tcBorders>
              <w:left w:val="single" w:sz="4" w:space="0" w:color="auto"/>
            </w:tcBorders>
            <w:vAlign w:val="center"/>
          </w:tcPr>
          <w:p w14:paraId="232C0E60" w14:textId="38FAAA10" w:rsidR="00870CAB" w:rsidRPr="00244AA8" w:rsidRDefault="00A2675E" w:rsidP="00870CAB">
            <w:pPr>
              <w:rPr>
                <w:color w:val="000000" w:themeColor="text1"/>
                <w:sz w:val="24"/>
              </w:rPr>
            </w:pPr>
            <w:r w:rsidRPr="00244AA8">
              <w:rPr>
                <w:color w:val="000000" w:themeColor="text1"/>
                <w:sz w:val="24"/>
              </w:rPr>
              <w:t>CSE4111A</w:t>
            </w:r>
          </w:p>
        </w:tc>
      </w:tr>
      <w:tr w:rsidR="00870CAB" w:rsidRPr="00244AA8" w14:paraId="26399CC0" w14:textId="77777777" w:rsidTr="00244AA8">
        <w:trPr>
          <w:jc w:val="center"/>
        </w:trPr>
        <w:tc>
          <w:tcPr>
            <w:tcW w:w="2263" w:type="dxa"/>
            <w:gridSpan w:val="2"/>
            <w:tcBorders>
              <w:right w:val="single" w:sz="4" w:space="0" w:color="auto"/>
            </w:tcBorders>
          </w:tcPr>
          <w:p w14:paraId="12DF7F4E"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Course Title</w:t>
            </w:r>
          </w:p>
        </w:tc>
        <w:tc>
          <w:tcPr>
            <w:tcW w:w="7208" w:type="dxa"/>
            <w:gridSpan w:val="3"/>
            <w:tcBorders>
              <w:left w:val="single" w:sz="4" w:space="0" w:color="auto"/>
            </w:tcBorders>
            <w:vAlign w:val="center"/>
          </w:tcPr>
          <w:p w14:paraId="23238F35" w14:textId="1D44BB79" w:rsidR="00870CAB" w:rsidRPr="00244AA8" w:rsidRDefault="00A2675E" w:rsidP="00870CAB">
            <w:pPr>
              <w:pStyle w:val="Heading1"/>
              <w:jc w:val="left"/>
              <w:rPr>
                <w:b w:val="0"/>
                <w:color w:val="000000" w:themeColor="text1"/>
                <w:szCs w:val="24"/>
              </w:rPr>
            </w:pPr>
            <w:r w:rsidRPr="00244AA8">
              <w:rPr>
                <w:b w:val="0"/>
                <w:color w:val="000000" w:themeColor="text1"/>
                <w:szCs w:val="24"/>
              </w:rPr>
              <w:t xml:space="preserve">Data Science Foundation </w:t>
            </w:r>
          </w:p>
        </w:tc>
      </w:tr>
      <w:tr w:rsidR="00870CAB" w:rsidRPr="00244AA8" w14:paraId="43F147D7" w14:textId="77777777" w:rsidTr="00244AA8">
        <w:trPr>
          <w:jc w:val="center"/>
        </w:trPr>
        <w:tc>
          <w:tcPr>
            <w:tcW w:w="2263" w:type="dxa"/>
            <w:gridSpan w:val="2"/>
            <w:tcBorders>
              <w:right w:val="single" w:sz="4" w:space="0" w:color="auto"/>
            </w:tcBorders>
          </w:tcPr>
          <w:p w14:paraId="0B3F49F2" w14:textId="77777777" w:rsidR="00870CAB" w:rsidRPr="00244AA8" w:rsidRDefault="00870CAB" w:rsidP="00870CAB">
            <w:pPr>
              <w:pStyle w:val="Heading1"/>
              <w:jc w:val="left"/>
              <w:rPr>
                <w:b w:val="0"/>
                <w:color w:val="000000" w:themeColor="text1"/>
                <w:szCs w:val="24"/>
              </w:rPr>
            </w:pPr>
            <w:r w:rsidRPr="00244AA8">
              <w:rPr>
                <w:b w:val="0"/>
                <w:color w:val="000000" w:themeColor="text1"/>
                <w:szCs w:val="24"/>
              </w:rPr>
              <w:t>Course Leader(s)</w:t>
            </w:r>
          </w:p>
        </w:tc>
        <w:tc>
          <w:tcPr>
            <w:tcW w:w="7208" w:type="dxa"/>
            <w:gridSpan w:val="3"/>
            <w:tcBorders>
              <w:left w:val="single" w:sz="4" w:space="0" w:color="auto"/>
            </w:tcBorders>
          </w:tcPr>
          <w:p w14:paraId="16047460" w14:textId="2E0FEF7D" w:rsidR="00870CAB" w:rsidRPr="00244AA8" w:rsidRDefault="00870CAB" w:rsidP="00870CAB">
            <w:pPr>
              <w:pStyle w:val="Heading1"/>
              <w:jc w:val="left"/>
              <w:rPr>
                <w:b w:val="0"/>
                <w:color w:val="000000" w:themeColor="text1"/>
                <w:szCs w:val="24"/>
              </w:rPr>
            </w:pPr>
          </w:p>
        </w:tc>
      </w:tr>
    </w:tbl>
    <w:p w14:paraId="1A5DC917" w14:textId="77777777" w:rsidR="00722EDA" w:rsidRPr="00244AA8" w:rsidRDefault="00722EDA" w:rsidP="006D55AE">
      <w:pPr>
        <w:tabs>
          <w:tab w:val="left" w:pos="7935"/>
        </w:tabs>
        <w:rPr>
          <w:sz w:val="24"/>
        </w:rPr>
      </w:pPr>
    </w:p>
    <w:tbl>
      <w:tblPr>
        <w:tblStyle w:val="TableGrid"/>
        <w:tblW w:w="9372" w:type="dxa"/>
        <w:jc w:val="center"/>
        <w:tblLook w:val="04A0" w:firstRow="1" w:lastRow="0" w:firstColumn="1" w:lastColumn="0" w:noHBand="0" w:noVBand="1"/>
      </w:tblPr>
      <w:tblGrid>
        <w:gridCol w:w="1150"/>
        <w:gridCol w:w="1735"/>
        <w:gridCol w:w="2639"/>
        <w:gridCol w:w="3848"/>
      </w:tblGrid>
      <w:tr w:rsidR="00BE4131" w:rsidRPr="00244AA8" w14:paraId="415013DB" w14:textId="77777777" w:rsidTr="00244AA8">
        <w:trPr>
          <w:jc w:val="center"/>
        </w:trPr>
        <w:tc>
          <w:tcPr>
            <w:tcW w:w="9372" w:type="dxa"/>
            <w:gridSpan w:val="4"/>
          </w:tcPr>
          <w:p w14:paraId="1AF843DC" w14:textId="77777777" w:rsidR="00BE4131" w:rsidRPr="00244AA8" w:rsidRDefault="007A684F" w:rsidP="007A684F">
            <w:pPr>
              <w:pStyle w:val="Heading1"/>
              <w:rPr>
                <w:szCs w:val="24"/>
              </w:rPr>
            </w:pPr>
            <w:r w:rsidRPr="00244AA8">
              <w:rPr>
                <w:szCs w:val="24"/>
              </w:rPr>
              <w:t xml:space="preserve">Assignment </w:t>
            </w:r>
            <w:r w:rsidR="00773BD9" w:rsidRPr="00244AA8">
              <w:rPr>
                <w:szCs w:val="24"/>
              </w:rPr>
              <w:t>Assessment</w:t>
            </w:r>
          </w:p>
        </w:tc>
      </w:tr>
      <w:tr w:rsidR="00153639" w:rsidRPr="00244AA8" w14:paraId="0297FAA4" w14:textId="77777777" w:rsidTr="00244AA8">
        <w:trPr>
          <w:trHeight w:val="340"/>
          <w:jc w:val="center"/>
        </w:trPr>
        <w:tc>
          <w:tcPr>
            <w:tcW w:w="1150" w:type="dxa"/>
            <w:tcBorders>
              <w:right w:val="single" w:sz="4" w:space="0" w:color="auto"/>
            </w:tcBorders>
            <w:vAlign w:val="center"/>
          </w:tcPr>
          <w:p w14:paraId="38169698" w14:textId="77777777" w:rsidR="00153639" w:rsidRPr="00244AA8" w:rsidRDefault="00153639" w:rsidP="00153639">
            <w:pPr>
              <w:pStyle w:val="Heading1"/>
              <w:jc w:val="left"/>
              <w:rPr>
                <w:b w:val="0"/>
                <w:szCs w:val="24"/>
              </w:rPr>
            </w:pPr>
            <w:proofErr w:type="spellStart"/>
            <w:r w:rsidRPr="00244AA8">
              <w:rPr>
                <w:b w:val="0"/>
                <w:szCs w:val="24"/>
              </w:rPr>
              <w:t>Reg.No</w:t>
            </w:r>
            <w:proofErr w:type="spellEnd"/>
            <w:r w:rsidRPr="00244AA8">
              <w:rPr>
                <w:b w:val="0"/>
                <w:szCs w:val="24"/>
              </w:rPr>
              <w:t>.</w:t>
            </w:r>
          </w:p>
        </w:tc>
        <w:tc>
          <w:tcPr>
            <w:tcW w:w="1735" w:type="dxa"/>
            <w:tcBorders>
              <w:left w:val="single" w:sz="4" w:space="0" w:color="auto"/>
              <w:right w:val="single" w:sz="4" w:space="0" w:color="auto"/>
            </w:tcBorders>
            <w:vAlign w:val="center"/>
          </w:tcPr>
          <w:p w14:paraId="559C1D7C" w14:textId="727C160A" w:rsidR="00153639" w:rsidRPr="00244AA8" w:rsidRDefault="00244AA8" w:rsidP="00153639">
            <w:pPr>
              <w:pStyle w:val="Heading1"/>
              <w:jc w:val="left"/>
              <w:rPr>
                <w:b w:val="0"/>
                <w:szCs w:val="24"/>
              </w:rPr>
            </w:pPr>
            <w:r>
              <w:rPr>
                <w:b w:val="0"/>
                <w:szCs w:val="24"/>
              </w:rPr>
              <w:t>23ETCS0</w:t>
            </w:r>
          </w:p>
        </w:tc>
        <w:tc>
          <w:tcPr>
            <w:tcW w:w="2639" w:type="dxa"/>
            <w:tcBorders>
              <w:left w:val="single" w:sz="4" w:space="0" w:color="auto"/>
              <w:right w:val="single" w:sz="4" w:space="0" w:color="auto"/>
            </w:tcBorders>
            <w:vAlign w:val="center"/>
          </w:tcPr>
          <w:p w14:paraId="6123F6D6" w14:textId="77777777" w:rsidR="00153639" w:rsidRPr="00244AA8" w:rsidRDefault="00153639" w:rsidP="00153639">
            <w:pPr>
              <w:pStyle w:val="Heading1"/>
              <w:jc w:val="left"/>
              <w:rPr>
                <w:b w:val="0"/>
                <w:szCs w:val="24"/>
              </w:rPr>
            </w:pPr>
            <w:r w:rsidRPr="00244AA8">
              <w:rPr>
                <w:b w:val="0"/>
                <w:szCs w:val="24"/>
              </w:rPr>
              <w:t>Name of the Student</w:t>
            </w:r>
          </w:p>
        </w:tc>
        <w:tc>
          <w:tcPr>
            <w:tcW w:w="3848" w:type="dxa"/>
            <w:tcBorders>
              <w:left w:val="single" w:sz="4" w:space="0" w:color="auto"/>
            </w:tcBorders>
            <w:vAlign w:val="center"/>
          </w:tcPr>
          <w:p w14:paraId="3BC152F3" w14:textId="77777777" w:rsidR="00153639" w:rsidRPr="00244AA8" w:rsidRDefault="00153639" w:rsidP="00153639">
            <w:pPr>
              <w:pStyle w:val="Heading1"/>
              <w:jc w:val="left"/>
              <w:rPr>
                <w:szCs w:val="24"/>
              </w:rPr>
            </w:pPr>
          </w:p>
        </w:tc>
      </w:tr>
    </w:tbl>
    <w:p w14:paraId="1B770833" w14:textId="77777777" w:rsidR="00150E18" w:rsidRPr="00244AA8" w:rsidRDefault="00150E18">
      <w:pPr>
        <w:rPr>
          <w:sz w:val="24"/>
        </w:rPr>
      </w:pPr>
    </w:p>
    <w:tbl>
      <w:tblPr>
        <w:tblW w:w="93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6"/>
        <w:gridCol w:w="539"/>
        <w:gridCol w:w="5836"/>
        <w:gridCol w:w="720"/>
        <w:gridCol w:w="700"/>
        <w:gridCol w:w="1027"/>
      </w:tblGrid>
      <w:tr w:rsidR="00153639" w:rsidRPr="00244AA8" w14:paraId="5F659478" w14:textId="77777777" w:rsidTr="00244AA8">
        <w:trPr>
          <w:cantSplit/>
          <w:trHeight w:val="165"/>
          <w:jc w:val="center"/>
        </w:trPr>
        <w:tc>
          <w:tcPr>
            <w:tcW w:w="9378" w:type="dxa"/>
            <w:gridSpan w:val="6"/>
            <w:tcBorders>
              <w:top w:val="double" w:sz="4" w:space="0" w:color="auto"/>
              <w:left w:val="double" w:sz="4" w:space="0" w:color="auto"/>
              <w:right w:val="double" w:sz="4" w:space="0" w:color="auto"/>
            </w:tcBorders>
            <w:vAlign w:val="center"/>
          </w:tcPr>
          <w:p w14:paraId="40823CDC" w14:textId="11D99755" w:rsidR="00153639" w:rsidRPr="00244AA8" w:rsidRDefault="001F451D" w:rsidP="00244AA8">
            <w:pPr>
              <w:pStyle w:val="Title"/>
              <w:jc w:val="left"/>
              <w:rPr>
                <w:rFonts w:ascii="Times New Roman" w:hAnsi="Times New Roman" w:cs="Times New Roman"/>
                <w:sz w:val="24"/>
                <w:u w:val="none"/>
              </w:rPr>
            </w:pPr>
            <w:r w:rsidRPr="00244AA8">
              <w:rPr>
                <w:rFonts w:ascii="Times New Roman" w:hAnsi="Times New Roman" w:cs="Times New Roman"/>
                <w:sz w:val="24"/>
                <w:u w:val="none"/>
              </w:rPr>
              <w:t xml:space="preserve">A Report </w:t>
            </w:r>
            <w:r w:rsidR="007A684F" w:rsidRPr="00244AA8">
              <w:rPr>
                <w:rFonts w:ascii="Times New Roman" w:hAnsi="Times New Roman" w:cs="Times New Roman"/>
                <w:sz w:val="24"/>
                <w:u w:val="none"/>
              </w:rPr>
              <w:t>on</w:t>
            </w:r>
            <w:r w:rsidRPr="00244AA8">
              <w:rPr>
                <w:rFonts w:ascii="Times New Roman" w:hAnsi="Times New Roman" w:cs="Times New Roman"/>
                <w:sz w:val="24"/>
                <w:u w:val="none"/>
              </w:rPr>
              <w:t xml:space="preserve"> Assignment</w:t>
            </w:r>
          </w:p>
        </w:tc>
      </w:tr>
      <w:tr w:rsidR="00773BD9" w:rsidRPr="00244AA8" w14:paraId="10BB3E25" w14:textId="77777777" w:rsidTr="00244AA8">
        <w:trPr>
          <w:cantSplit/>
          <w:trHeight w:val="165"/>
          <w:jc w:val="center"/>
        </w:trPr>
        <w:tc>
          <w:tcPr>
            <w:tcW w:w="556" w:type="dxa"/>
            <w:vMerge w:val="restart"/>
            <w:tcBorders>
              <w:left w:val="double" w:sz="4" w:space="0" w:color="auto"/>
            </w:tcBorders>
            <w:textDirection w:val="btLr"/>
            <w:vAlign w:val="center"/>
          </w:tcPr>
          <w:p w14:paraId="56FDA38C" w14:textId="77777777" w:rsidR="00773BD9" w:rsidRPr="00244AA8" w:rsidRDefault="00773BD9" w:rsidP="00A529CC">
            <w:pPr>
              <w:pStyle w:val="Title"/>
              <w:ind w:left="113" w:right="113"/>
              <w:jc w:val="left"/>
              <w:rPr>
                <w:rFonts w:ascii="Times New Roman" w:hAnsi="Times New Roman" w:cs="Times New Roman"/>
                <w:b w:val="0"/>
                <w:sz w:val="24"/>
                <w:u w:val="none"/>
              </w:rPr>
            </w:pPr>
            <w:r w:rsidRPr="00244AA8">
              <w:rPr>
                <w:rFonts w:ascii="Times New Roman" w:hAnsi="Times New Roman" w:cs="Times New Roman"/>
                <w:b w:val="0"/>
                <w:bCs w:val="0"/>
                <w:sz w:val="24"/>
                <w:u w:val="none"/>
              </w:rPr>
              <w:t>Sections</w:t>
            </w:r>
          </w:p>
        </w:tc>
        <w:tc>
          <w:tcPr>
            <w:tcW w:w="6375" w:type="dxa"/>
            <w:gridSpan w:val="2"/>
            <w:vMerge w:val="restart"/>
            <w:vAlign w:val="center"/>
          </w:tcPr>
          <w:p w14:paraId="5B781789" w14:textId="77777777" w:rsidR="005C1292" w:rsidRPr="00244AA8" w:rsidRDefault="005C1292" w:rsidP="00D4127A">
            <w:pPr>
              <w:pStyle w:val="Title"/>
              <w:ind w:left="190"/>
              <w:rPr>
                <w:rFonts w:ascii="Times New Roman" w:hAnsi="Times New Roman" w:cs="Times New Roman"/>
                <w:b w:val="0"/>
                <w:sz w:val="24"/>
                <w:u w:val="none"/>
              </w:rPr>
            </w:pPr>
            <w:r w:rsidRPr="00244AA8">
              <w:rPr>
                <w:rFonts w:ascii="Times New Roman" w:hAnsi="Times New Roman" w:cs="Times New Roman"/>
                <w:b w:val="0"/>
                <w:sz w:val="24"/>
                <w:u w:val="none"/>
              </w:rPr>
              <w:t>Marking Scheme</w:t>
            </w:r>
          </w:p>
        </w:tc>
        <w:tc>
          <w:tcPr>
            <w:tcW w:w="2447" w:type="dxa"/>
            <w:gridSpan w:val="3"/>
            <w:tcBorders>
              <w:bottom w:val="single" w:sz="4" w:space="0" w:color="auto"/>
              <w:right w:val="double" w:sz="4" w:space="0" w:color="auto"/>
            </w:tcBorders>
            <w:vAlign w:val="center"/>
          </w:tcPr>
          <w:p w14:paraId="292BCF44" w14:textId="77777777" w:rsidR="00773BD9" w:rsidRPr="00244AA8" w:rsidRDefault="00773BD9" w:rsidP="007B137C">
            <w:pPr>
              <w:pStyle w:val="Title"/>
              <w:rPr>
                <w:rFonts w:ascii="Times New Roman" w:hAnsi="Times New Roman" w:cs="Times New Roman"/>
                <w:b w:val="0"/>
                <w:sz w:val="24"/>
                <w:u w:val="none"/>
              </w:rPr>
            </w:pPr>
            <w:r w:rsidRPr="00244AA8">
              <w:rPr>
                <w:rFonts w:ascii="Times New Roman" w:hAnsi="Times New Roman" w:cs="Times New Roman"/>
                <w:b w:val="0"/>
                <w:sz w:val="24"/>
                <w:u w:val="none"/>
              </w:rPr>
              <w:t>Marks</w:t>
            </w:r>
          </w:p>
        </w:tc>
      </w:tr>
      <w:tr w:rsidR="0055671D" w:rsidRPr="00244AA8" w14:paraId="09464C43" w14:textId="77777777" w:rsidTr="00244AA8">
        <w:trPr>
          <w:cantSplit/>
          <w:trHeight w:val="934"/>
          <w:jc w:val="center"/>
        </w:trPr>
        <w:tc>
          <w:tcPr>
            <w:tcW w:w="556" w:type="dxa"/>
            <w:vMerge/>
            <w:tcBorders>
              <w:left w:val="double" w:sz="4" w:space="0" w:color="auto"/>
              <w:bottom w:val="double" w:sz="4" w:space="0" w:color="auto"/>
            </w:tcBorders>
            <w:vAlign w:val="center"/>
          </w:tcPr>
          <w:p w14:paraId="7A4BCE21" w14:textId="77777777" w:rsidR="0055671D" w:rsidRPr="00244AA8" w:rsidRDefault="0055671D" w:rsidP="00773BD9">
            <w:pPr>
              <w:pStyle w:val="Title"/>
              <w:jc w:val="left"/>
              <w:rPr>
                <w:rFonts w:ascii="Times New Roman" w:hAnsi="Times New Roman" w:cs="Times New Roman"/>
                <w:b w:val="0"/>
                <w:sz w:val="24"/>
                <w:u w:val="none"/>
              </w:rPr>
            </w:pPr>
          </w:p>
        </w:tc>
        <w:tc>
          <w:tcPr>
            <w:tcW w:w="6375" w:type="dxa"/>
            <w:gridSpan w:val="2"/>
            <w:vMerge/>
            <w:tcBorders>
              <w:bottom w:val="double" w:sz="4" w:space="0" w:color="auto"/>
            </w:tcBorders>
            <w:vAlign w:val="center"/>
          </w:tcPr>
          <w:p w14:paraId="492FCD23" w14:textId="77777777" w:rsidR="0055671D" w:rsidRPr="00244AA8" w:rsidRDefault="0055671D" w:rsidP="007B137C">
            <w:pPr>
              <w:pStyle w:val="Title"/>
              <w:ind w:left="190"/>
              <w:rPr>
                <w:rFonts w:ascii="Times New Roman" w:hAnsi="Times New Roman" w:cs="Times New Roman"/>
                <w:b w:val="0"/>
                <w:sz w:val="24"/>
                <w:u w:val="none"/>
              </w:rPr>
            </w:pPr>
          </w:p>
        </w:tc>
        <w:tc>
          <w:tcPr>
            <w:tcW w:w="720" w:type="dxa"/>
            <w:tcBorders>
              <w:bottom w:val="double" w:sz="4" w:space="0" w:color="auto"/>
            </w:tcBorders>
            <w:textDirection w:val="btLr"/>
            <w:vAlign w:val="center"/>
          </w:tcPr>
          <w:p w14:paraId="49DD8903" w14:textId="77777777" w:rsidR="0055671D" w:rsidRPr="00244AA8" w:rsidRDefault="0055671D" w:rsidP="001B1D2D">
            <w:pPr>
              <w:pStyle w:val="Title"/>
              <w:ind w:left="72"/>
              <w:jc w:val="left"/>
              <w:rPr>
                <w:rFonts w:ascii="Times New Roman" w:hAnsi="Times New Roman" w:cs="Times New Roman"/>
                <w:b w:val="0"/>
                <w:sz w:val="24"/>
                <w:u w:val="none"/>
              </w:rPr>
            </w:pPr>
            <w:r w:rsidRPr="00244AA8">
              <w:rPr>
                <w:rFonts w:ascii="Times New Roman" w:hAnsi="Times New Roman" w:cs="Times New Roman"/>
                <w:b w:val="0"/>
                <w:bCs w:val="0"/>
                <w:sz w:val="24"/>
                <w:u w:val="none"/>
              </w:rPr>
              <w:t>Max Marks</w:t>
            </w:r>
          </w:p>
        </w:tc>
        <w:tc>
          <w:tcPr>
            <w:tcW w:w="700" w:type="dxa"/>
            <w:tcBorders>
              <w:bottom w:val="double" w:sz="4" w:space="0" w:color="auto"/>
            </w:tcBorders>
            <w:textDirection w:val="btLr"/>
            <w:vAlign w:val="center"/>
          </w:tcPr>
          <w:p w14:paraId="52DE1500" w14:textId="77777777" w:rsidR="0055671D" w:rsidRPr="00244AA8" w:rsidRDefault="0055671D" w:rsidP="001B1D2D">
            <w:pPr>
              <w:pStyle w:val="Title"/>
              <w:ind w:left="72"/>
              <w:jc w:val="left"/>
              <w:rPr>
                <w:rFonts w:ascii="Times New Roman" w:hAnsi="Times New Roman" w:cs="Times New Roman"/>
                <w:b w:val="0"/>
                <w:sz w:val="24"/>
                <w:u w:val="none"/>
              </w:rPr>
            </w:pPr>
            <w:r w:rsidRPr="00244AA8">
              <w:rPr>
                <w:rFonts w:ascii="Times New Roman" w:hAnsi="Times New Roman" w:cs="Times New Roman"/>
                <w:b w:val="0"/>
                <w:bCs w:val="0"/>
                <w:sz w:val="24"/>
                <w:u w:val="none"/>
              </w:rPr>
              <w:t>First Examiner Marks</w:t>
            </w:r>
          </w:p>
        </w:tc>
        <w:tc>
          <w:tcPr>
            <w:tcW w:w="1027" w:type="dxa"/>
            <w:tcBorders>
              <w:bottom w:val="double" w:sz="4" w:space="0" w:color="auto"/>
              <w:right w:val="double" w:sz="4" w:space="0" w:color="auto"/>
            </w:tcBorders>
            <w:textDirection w:val="btLr"/>
            <w:vAlign w:val="center"/>
          </w:tcPr>
          <w:p w14:paraId="2CD883D5" w14:textId="77777777" w:rsidR="0055671D" w:rsidRPr="00244AA8" w:rsidRDefault="0055671D" w:rsidP="001B1D2D">
            <w:pPr>
              <w:pStyle w:val="Title"/>
              <w:ind w:left="72"/>
              <w:jc w:val="both"/>
              <w:rPr>
                <w:rFonts w:ascii="Times New Roman" w:hAnsi="Times New Roman" w:cs="Times New Roman"/>
                <w:b w:val="0"/>
                <w:sz w:val="24"/>
                <w:u w:val="none"/>
              </w:rPr>
            </w:pPr>
            <w:r w:rsidRPr="00244AA8">
              <w:rPr>
                <w:rFonts w:ascii="Times New Roman" w:hAnsi="Times New Roman" w:cs="Times New Roman"/>
                <w:b w:val="0"/>
                <w:sz w:val="24"/>
                <w:u w:val="none"/>
              </w:rPr>
              <w:t>Second Examiner M</w:t>
            </w:r>
            <w:r w:rsidRPr="00244AA8">
              <w:rPr>
                <w:rFonts w:ascii="Times New Roman" w:hAnsi="Times New Roman" w:cs="Times New Roman"/>
                <w:b w:val="0"/>
                <w:bCs w:val="0"/>
                <w:sz w:val="24"/>
                <w:u w:val="none"/>
              </w:rPr>
              <w:t>arks</w:t>
            </w:r>
          </w:p>
        </w:tc>
      </w:tr>
      <w:tr w:rsidR="00870CAB" w:rsidRPr="00244AA8" w14:paraId="3C0418FE" w14:textId="77777777" w:rsidTr="00244AA8">
        <w:trPr>
          <w:cantSplit/>
          <w:trHeight w:val="185"/>
          <w:jc w:val="center"/>
        </w:trPr>
        <w:tc>
          <w:tcPr>
            <w:tcW w:w="556" w:type="dxa"/>
            <w:vMerge w:val="restart"/>
            <w:tcBorders>
              <w:top w:val="double" w:sz="4" w:space="0" w:color="auto"/>
              <w:left w:val="double" w:sz="4" w:space="0" w:color="auto"/>
            </w:tcBorders>
            <w:textDirection w:val="btLr"/>
            <w:vAlign w:val="center"/>
          </w:tcPr>
          <w:p w14:paraId="417CF899" w14:textId="77777777" w:rsidR="00870CAB" w:rsidRPr="00244AA8" w:rsidRDefault="00870CAB" w:rsidP="00870CAB">
            <w:pPr>
              <w:pStyle w:val="Title"/>
              <w:tabs>
                <w:tab w:val="num" w:pos="1630"/>
              </w:tabs>
              <w:ind w:left="113" w:right="113"/>
              <w:rPr>
                <w:rFonts w:ascii="Times New Roman" w:hAnsi="Times New Roman" w:cs="Times New Roman"/>
                <w:bCs w:val="0"/>
                <w:sz w:val="24"/>
                <w:u w:val="none"/>
              </w:rPr>
            </w:pPr>
            <w:r w:rsidRPr="00244AA8">
              <w:rPr>
                <w:rFonts w:ascii="Times New Roman" w:hAnsi="Times New Roman" w:cs="Times New Roman"/>
                <w:bCs w:val="0"/>
                <w:sz w:val="24"/>
                <w:u w:val="none"/>
              </w:rPr>
              <w:t>Part-B</w:t>
            </w:r>
          </w:p>
        </w:tc>
        <w:tc>
          <w:tcPr>
            <w:tcW w:w="539" w:type="dxa"/>
            <w:tcBorders>
              <w:top w:val="double" w:sz="4" w:space="0" w:color="auto"/>
            </w:tcBorders>
            <w:vAlign w:val="center"/>
          </w:tcPr>
          <w:p w14:paraId="7259DF7E" w14:textId="5D8E706B" w:rsidR="00870CAB" w:rsidRPr="00244AA8" w:rsidRDefault="000528D0" w:rsidP="001B5A4C">
            <w:pPr>
              <w:tabs>
                <w:tab w:val="num" w:pos="1800"/>
              </w:tabs>
              <w:rPr>
                <w:sz w:val="24"/>
              </w:rPr>
            </w:pPr>
            <w:r w:rsidRPr="00244AA8">
              <w:rPr>
                <w:sz w:val="24"/>
              </w:rPr>
              <w:t>1</w:t>
            </w:r>
          </w:p>
        </w:tc>
        <w:tc>
          <w:tcPr>
            <w:tcW w:w="5836" w:type="dxa"/>
            <w:tcBorders>
              <w:top w:val="double" w:sz="4" w:space="0" w:color="auto"/>
            </w:tcBorders>
          </w:tcPr>
          <w:p w14:paraId="5561A5E0" w14:textId="77777777" w:rsidR="00BC3A8F" w:rsidRPr="00244AA8" w:rsidRDefault="00BC3A8F" w:rsidP="00244AA8">
            <w:pPr>
              <w:spacing w:before="100" w:beforeAutospacing="1" w:line="300" w:lineRule="atLeast"/>
              <w:jc w:val="both"/>
              <w:rPr>
                <w:bCs/>
                <w:sz w:val="24"/>
                <w:lang w:val="en-IN"/>
              </w:rPr>
            </w:pPr>
            <w:r w:rsidRPr="00244AA8">
              <w:rPr>
                <w:bCs/>
                <w:sz w:val="24"/>
                <w:lang w:val="en-IN"/>
              </w:rPr>
              <w:t>Select a real</w:t>
            </w:r>
            <w:r w:rsidRPr="00244AA8">
              <w:rPr>
                <w:bCs/>
                <w:sz w:val="24"/>
                <w:lang w:val="en-IN"/>
              </w:rPr>
              <w:noBreakHyphen/>
              <w:t>world dataset from any one of the following application domains:</w:t>
            </w:r>
          </w:p>
          <w:p w14:paraId="1E255E8A" w14:textId="77777777" w:rsidR="00BC3A8F" w:rsidRPr="00244AA8" w:rsidRDefault="00BC3A8F" w:rsidP="00244AA8">
            <w:pPr>
              <w:numPr>
                <w:ilvl w:val="0"/>
                <w:numId w:val="47"/>
              </w:numPr>
              <w:spacing w:line="300" w:lineRule="atLeast"/>
              <w:jc w:val="both"/>
              <w:rPr>
                <w:bCs/>
                <w:sz w:val="24"/>
                <w:lang w:val="en-IN"/>
              </w:rPr>
            </w:pPr>
            <w:r w:rsidRPr="00244AA8">
              <w:rPr>
                <w:bCs/>
                <w:sz w:val="24"/>
                <w:lang w:val="en-IN"/>
              </w:rPr>
              <w:t>Healthcare</w:t>
            </w:r>
          </w:p>
          <w:p w14:paraId="1AA8A31C" w14:textId="77777777" w:rsidR="00BC3A8F" w:rsidRPr="00244AA8" w:rsidRDefault="00BC3A8F" w:rsidP="00244AA8">
            <w:pPr>
              <w:numPr>
                <w:ilvl w:val="0"/>
                <w:numId w:val="47"/>
              </w:numPr>
              <w:spacing w:before="100" w:beforeAutospacing="1" w:after="100" w:afterAutospacing="1" w:line="300" w:lineRule="atLeast"/>
              <w:jc w:val="both"/>
              <w:rPr>
                <w:bCs/>
                <w:sz w:val="24"/>
                <w:lang w:val="en-IN"/>
              </w:rPr>
            </w:pPr>
            <w:r w:rsidRPr="00244AA8">
              <w:rPr>
                <w:bCs/>
                <w:sz w:val="24"/>
                <w:lang w:val="en-IN"/>
              </w:rPr>
              <w:t>Finance</w:t>
            </w:r>
          </w:p>
          <w:p w14:paraId="52862DE1" w14:textId="77777777" w:rsidR="00BC3A8F" w:rsidRPr="00244AA8" w:rsidRDefault="00BC3A8F" w:rsidP="00244AA8">
            <w:pPr>
              <w:numPr>
                <w:ilvl w:val="0"/>
                <w:numId w:val="47"/>
              </w:numPr>
              <w:spacing w:before="100" w:beforeAutospacing="1" w:after="100" w:afterAutospacing="1" w:line="300" w:lineRule="atLeast"/>
              <w:jc w:val="both"/>
              <w:rPr>
                <w:bCs/>
                <w:sz w:val="24"/>
                <w:lang w:val="en-IN"/>
              </w:rPr>
            </w:pPr>
            <w:r w:rsidRPr="00244AA8">
              <w:rPr>
                <w:bCs/>
                <w:sz w:val="24"/>
                <w:lang w:val="en-IN"/>
              </w:rPr>
              <w:t>Sports</w:t>
            </w:r>
          </w:p>
          <w:p w14:paraId="009B003C" w14:textId="77777777" w:rsidR="00BC3A8F" w:rsidRPr="00244AA8" w:rsidRDefault="00BC3A8F" w:rsidP="00244AA8">
            <w:pPr>
              <w:numPr>
                <w:ilvl w:val="0"/>
                <w:numId w:val="47"/>
              </w:numPr>
              <w:spacing w:before="100" w:beforeAutospacing="1" w:after="100" w:afterAutospacing="1" w:line="300" w:lineRule="atLeast"/>
              <w:jc w:val="both"/>
              <w:rPr>
                <w:bCs/>
                <w:sz w:val="24"/>
                <w:lang w:val="en-IN"/>
              </w:rPr>
            </w:pPr>
            <w:r w:rsidRPr="00244AA8">
              <w:rPr>
                <w:bCs/>
                <w:sz w:val="24"/>
                <w:lang w:val="en-IN"/>
              </w:rPr>
              <w:t>Enterprise Systems</w:t>
            </w:r>
          </w:p>
          <w:p w14:paraId="5564BC10" w14:textId="77777777" w:rsidR="00BC3A8F" w:rsidRPr="00244AA8" w:rsidRDefault="00BC3A8F" w:rsidP="00244AA8">
            <w:pPr>
              <w:numPr>
                <w:ilvl w:val="0"/>
                <w:numId w:val="47"/>
              </w:numPr>
              <w:spacing w:before="100" w:beforeAutospacing="1" w:after="100" w:afterAutospacing="1" w:line="300" w:lineRule="atLeast"/>
              <w:jc w:val="both"/>
              <w:rPr>
                <w:bCs/>
                <w:sz w:val="24"/>
                <w:lang w:val="en-IN"/>
              </w:rPr>
            </w:pPr>
            <w:r w:rsidRPr="00244AA8">
              <w:rPr>
                <w:bCs/>
                <w:sz w:val="24"/>
                <w:lang w:val="en-IN"/>
              </w:rPr>
              <w:t>Any other relevant real</w:t>
            </w:r>
            <w:r w:rsidRPr="00244AA8">
              <w:rPr>
                <w:bCs/>
                <w:sz w:val="24"/>
                <w:lang w:val="en-IN"/>
              </w:rPr>
              <w:noBreakHyphen/>
              <w:t>world domain</w:t>
            </w:r>
          </w:p>
          <w:p w14:paraId="6F92BC10" w14:textId="13D46B30" w:rsidR="00946278" w:rsidRPr="00244AA8" w:rsidRDefault="00BC3A8F" w:rsidP="00244AA8">
            <w:pPr>
              <w:spacing w:line="300" w:lineRule="atLeast"/>
              <w:jc w:val="both"/>
              <w:rPr>
                <w:bCs/>
                <w:sz w:val="24"/>
                <w:lang w:val="en-IN"/>
              </w:rPr>
            </w:pPr>
            <w:r w:rsidRPr="00244AA8">
              <w:rPr>
                <w:bCs/>
                <w:sz w:val="24"/>
                <w:lang w:val="en-IN"/>
              </w:rPr>
              <w:t>Clearly mention the source of the dataset and briefly describe the problem statement or objective of the analysis.</w:t>
            </w:r>
          </w:p>
          <w:p w14:paraId="0B93F961" w14:textId="77777777" w:rsidR="00AC61D8" w:rsidRPr="00244AA8" w:rsidRDefault="00AC61D8" w:rsidP="00244AA8">
            <w:pPr>
              <w:spacing w:line="300" w:lineRule="atLeast"/>
              <w:jc w:val="both"/>
              <w:rPr>
                <w:bCs/>
                <w:sz w:val="24"/>
                <w:lang w:val="en-IN"/>
              </w:rPr>
            </w:pPr>
            <w:r w:rsidRPr="00244AA8">
              <w:rPr>
                <w:bCs/>
                <w:sz w:val="24"/>
                <w:lang w:val="en-IN"/>
              </w:rPr>
              <w:t>Using a real</w:t>
            </w:r>
            <w:r w:rsidRPr="00244AA8">
              <w:rPr>
                <w:bCs/>
                <w:sz w:val="24"/>
                <w:lang w:val="en-IN"/>
              </w:rPr>
              <w:noBreakHyphen/>
              <w:t xml:space="preserve">world dataset, design and implement a data processing and analysis workflow in Python that demonstrates the use of advanced collections, comprehensions, generator expressions, exception handling, and filesystem operations. Apply suitable data analysis or machine learning techniques where appropriate, and visualize the results using 2D/3D and interactive plots (Matplotlib/Bokeh). Justify your design choices and critically </w:t>
            </w:r>
            <w:proofErr w:type="spellStart"/>
            <w:r w:rsidRPr="00244AA8">
              <w:rPr>
                <w:bCs/>
                <w:sz w:val="24"/>
                <w:lang w:val="en-IN"/>
              </w:rPr>
              <w:t>analyze</w:t>
            </w:r>
            <w:proofErr w:type="spellEnd"/>
            <w:r w:rsidRPr="00244AA8">
              <w:rPr>
                <w:bCs/>
                <w:sz w:val="24"/>
                <w:lang w:val="en-IN"/>
              </w:rPr>
              <w:t xml:space="preserve"> the computational efficiency of your approach.</w:t>
            </w:r>
          </w:p>
          <w:p w14:paraId="7CDFE3C6" w14:textId="3D430780" w:rsidR="00E75401" w:rsidRPr="00244AA8" w:rsidRDefault="00E75401" w:rsidP="00244AA8">
            <w:pPr>
              <w:spacing w:line="300" w:lineRule="atLeast"/>
              <w:jc w:val="both"/>
              <w:rPr>
                <w:bCs/>
                <w:sz w:val="24"/>
                <w:lang w:val="en-IN"/>
              </w:rPr>
            </w:pPr>
          </w:p>
        </w:tc>
        <w:tc>
          <w:tcPr>
            <w:tcW w:w="720" w:type="dxa"/>
            <w:tcBorders>
              <w:top w:val="double" w:sz="4" w:space="0" w:color="auto"/>
            </w:tcBorders>
            <w:vAlign w:val="center"/>
          </w:tcPr>
          <w:p w14:paraId="34321EA3" w14:textId="30ADEA48" w:rsidR="00870CAB" w:rsidRPr="00244AA8" w:rsidRDefault="00E75401" w:rsidP="000528D0">
            <w:pPr>
              <w:pStyle w:val="Title"/>
              <w:tabs>
                <w:tab w:val="num" w:pos="1800"/>
              </w:tabs>
              <w:rPr>
                <w:rFonts w:ascii="Times New Roman" w:hAnsi="Times New Roman" w:cs="Times New Roman"/>
                <w:b w:val="0"/>
                <w:bCs w:val="0"/>
                <w:sz w:val="24"/>
                <w:u w:val="none"/>
              </w:rPr>
            </w:pPr>
            <w:r w:rsidRPr="00244AA8">
              <w:rPr>
                <w:rFonts w:ascii="Times New Roman" w:hAnsi="Times New Roman" w:cs="Times New Roman"/>
                <w:b w:val="0"/>
                <w:bCs w:val="0"/>
                <w:sz w:val="24"/>
                <w:u w:val="none"/>
              </w:rPr>
              <w:t>10</w:t>
            </w:r>
          </w:p>
        </w:tc>
        <w:tc>
          <w:tcPr>
            <w:tcW w:w="700" w:type="dxa"/>
            <w:tcBorders>
              <w:top w:val="double" w:sz="4" w:space="0" w:color="auto"/>
            </w:tcBorders>
            <w:vAlign w:val="center"/>
          </w:tcPr>
          <w:p w14:paraId="01CE28DD" w14:textId="77777777" w:rsidR="00870CAB" w:rsidRPr="00244AA8" w:rsidRDefault="00870CAB" w:rsidP="001B5A4C">
            <w:pPr>
              <w:pStyle w:val="Title"/>
              <w:tabs>
                <w:tab w:val="num" w:pos="1800"/>
              </w:tabs>
              <w:jc w:val="left"/>
              <w:rPr>
                <w:rFonts w:ascii="Times New Roman" w:hAnsi="Times New Roman" w:cs="Times New Roman"/>
                <w:b w:val="0"/>
                <w:bCs w:val="0"/>
                <w:sz w:val="24"/>
                <w:u w:val="none"/>
              </w:rPr>
            </w:pPr>
          </w:p>
        </w:tc>
        <w:tc>
          <w:tcPr>
            <w:tcW w:w="1027" w:type="dxa"/>
            <w:tcBorders>
              <w:top w:val="double" w:sz="4" w:space="0" w:color="auto"/>
              <w:right w:val="double" w:sz="4" w:space="0" w:color="auto"/>
            </w:tcBorders>
            <w:vAlign w:val="center"/>
          </w:tcPr>
          <w:p w14:paraId="5D024B00" w14:textId="77777777" w:rsidR="00870CAB" w:rsidRPr="00244AA8" w:rsidRDefault="00870CAB" w:rsidP="00870CAB">
            <w:pPr>
              <w:pStyle w:val="Title"/>
              <w:rPr>
                <w:rFonts w:ascii="Times New Roman" w:hAnsi="Times New Roman" w:cs="Times New Roman"/>
                <w:b w:val="0"/>
                <w:bCs w:val="0"/>
                <w:sz w:val="24"/>
                <w:u w:val="none"/>
              </w:rPr>
            </w:pPr>
          </w:p>
        </w:tc>
      </w:tr>
      <w:tr w:rsidR="00870CAB" w:rsidRPr="00244AA8" w14:paraId="14753941" w14:textId="77777777" w:rsidTr="00244AA8">
        <w:trPr>
          <w:cantSplit/>
          <w:trHeight w:val="266"/>
          <w:jc w:val="center"/>
        </w:trPr>
        <w:tc>
          <w:tcPr>
            <w:tcW w:w="556" w:type="dxa"/>
            <w:vMerge/>
            <w:tcBorders>
              <w:left w:val="double" w:sz="4" w:space="0" w:color="auto"/>
            </w:tcBorders>
            <w:textDirection w:val="btLr"/>
            <w:vAlign w:val="center"/>
          </w:tcPr>
          <w:p w14:paraId="043F9887" w14:textId="77777777" w:rsidR="00870CAB" w:rsidRPr="00244AA8" w:rsidRDefault="00870CAB" w:rsidP="00870CAB">
            <w:pPr>
              <w:pStyle w:val="Title"/>
              <w:tabs>
                <w:tab w:val="num" w:pos="1630"/>
              </w:tabs>
              <w:ind w:left="113" w:right="113"/>
              <w:rPr>
                <w:rFonts w:ascii="Times New Roman" w:hAnsi="Times New Roman" w:cs="Times New Roman"/>
                <w:b w:val="0"/>
                <w:bCs w:val="0"/>
                <w:sz w:val="24"/>
                <w:u w:val="none"/>
              </w:rPr>
            </w:pPr>
          </w:p>
        </w:tc>
        <w:tc>
          <w:tcPr>
            <w:tcW w:w="539" w:type="dxa"/>
            <w:tcBorders>
              <w:top w:val="single" w:sz="4" w:space="0" w:color="auto"/>
            </w:tcBorders>
            <w:vAlign w:val="center"/>
          </w:tcPr>
          <w:p w14:paraId="16CB14C3" w14:textId="2A749A57" w:rsidR="00870CAB" w:rsidRPr="00244AA8" w:rsidRDefault="000528D0" w:rsidP="001B5A4C">
            <w:pPr>
              <w:tabs>
                <w:tab w:val="num" w:pos="1800"/>
              </w:tabs>
              <w:rPr>
                <w:bCs/>
                <w:sz w:val="24"/>
                <w:lang w:val="en-IN"/>
              </w:rPr>
            </w:pPr>
            <w:r w:rsidRPr="00244AA8">
              <w:rPr>
                <w:bCs/>
                <w:sz w:val="24"/>
                <w:lang w:val="en-IN"/>
              </w:rPr>
              <w:t>2</w:t>
            </w:r>
          </w:p>
        </w:tc>
        <w:tc>
          <w:tcPr>
            <w:tcW w:w="5836" w:type="dxa"/>
            <w:tcBorders>
              <w:top w:val="single" w:sz="4" w:space="0" w:color="auto"/>
            </w:tcBorders>
          </w:tcPr>
          <w:p w14:paraId="07E84CA4" w14:textId="4AD44D4E" w:rsidR="00870CAB" w:rsidRPr="00244AA8" w:rsidRDefault="00AC61D8" w:rsidP="00244AA8">
            <w:pPr>
              <w:spacing w:line="300" w:lineRule="atLeast"/>
              <w:jc w:val="both"/>
              <w:rPr>
                <w:bCs/>
                <w:sz w:val="24"/>
                <w:lang w:val="en-IN"/>
              </w:rPr>
            </w:pPr>
            <w:r w:rsidRPr="00244AA8">
              <w:rPr>
                <w:bCs/>
                <w:sz w:val="24"/>
                <w:lang w:val="en-IN"/>
              </w:rPr>
              <w:t xml:space="preserve">Evaluate and </w:t>
            </w:r>
            <w:proofErr w:type="spellStart"/>
            <w:r w:rsidRPr="00244AA8">
              <w:rPr>
                <w:bCs/>
                <w:sz w:val="24"/>
                <w:lang w:val="en-IN"/>
              </w:rPr>
              <w:t>analyze</w:t>
            </w:r>
            <w:proofErr w:type="spellEnd"/>
            <w:r w:rsidRPr="00244AA8">
              <w:rPr>
                <w:bCs/>
                <w:sz w:val="24"/>
                <w:lang w:val="en-IN"/>
              </w:rPr>
              <w:t xml:space="preserve"> the performance differences and execution bottlenecks, such as the Global Interpreter Lock (GIL), when comparing concurrency and parallelism approaches in Python.</w:t>
            </w:r>
          </w:p>
        </w:tc>
        <w:tc>
          <w:tcPr>
            <w:tcW w:w="720" w:type="dxa"/>
            <w:tcBorders>
              <w:top w:val="single" w:sz="4" w:space="0" w:color="auto"/>
            </w:tcBorders>
            <w:vAlign w:val="center"/>
          </w:tcPr>
          <w:p w14:paraId="75D0F436" w14:textId="3404A247" w:rsidR="00870CAB" w:rsidRPr="00244AA8" w:rsidRDefault="00E75401" w:rsidP="000528D0">
            <w:pPr>
              <w:pStyle w:val="Title"/>
              <w:tabs>
                <w:tab w:val="num" w:pos="1800"/>
              </w:tabs>
              <w:rPr>
                <w:rFonts w:ascii="Times New Roman" w:hAnsi="Times New Roman" w:cs="Times New Roman"/>
                <w:b w:val="0"/>
                <w:bCs w:val="0"/>
                <w:sz w:val="24"/>
                <w:u w:val="none"/>
              </w:rPr>
            </w:pPr>
            <w:r w:rsidRPr="00244AA8">
              <w:rPr>
                <w:rFonts w:ascii="Times New Roman" w:hAnsi="Times New Roman" w:cs="Times New Roman"/>
                <w:b w:val="0"/>
                <w:bCs w:val="0"/>
                <w:sz w:val="24"/>
                <w:u w:val="none"/>
              </w:rPr>
              <w:t>8</w:t>
            </w:r>
          </w:p>
        </w:tc>
        <w:tc>
          <w:tcPr>
            <w:tcW w:w="700" w:type="dxa"/>
            <w:tcBorders>
              <w:top w:val="single" w:sz="4" w:space="0" w:color="auto"/>
            </w:tcBorders>
            <w:vAlign w:val="center"/>
          </w:tcPr>
          <w:p w14:paraId="6C35A424" w14:textId="77777777" w:rsidR="00870CAB" w:rsidRPr="00244AA8" w:rsidRDefault="00870CAB" w:rsidP="001B5A4C">
            <w:pPr>
              <w:pStyle w:val="Title"/>
              <w:tabs>
                <w:tab w:val="num" w:pos="1800"/>
              </w:tabs>
              <w:jc w:val="left"/>
              <w:rPr>
                <w:rFonts w:ascii="Times New Roman" w:hAnsi="Times New Roman" w:cs="Times New Roman"/>
                <w:b w:val="0"/>
                <w:bCs w:val="0"/>
                <w:sz w:val="24"/>
                <w:u w:val="none"/>
              </w:rPr>
            </w:pPr>
          </w:p>
        </w:tc>
        <w:tc>
          <w:tcPr>
            <w:tcW w:w="1027" w:type="dxa"/>
            <w:tcBorders>
              <w:right w:val="double" w:sz="4" w:space="0" w:color="auto"/>
            </w:tcBorders>
            <w:vAlign w:val="center"/>
          </w:tcPr>
          <w:p w14:paraId="60E6E1E7" w14:textId="77777777" w:rsidR="00870CAB" w:rsidRPr="00244AA8" w:rsidRDefault="00870CAB" w:rsidP="00870CAB">
            <w:pPr>
              <w:pStyle w:val="Title"/>
              <w:rPr>
                <w:rFonts w:ascii="Times New Roman" w:hAnsi="Times New Roman" w:cs="Times New Roman"/>
                <w:b w:val="0"/>
                <w:bCs w:val="0"/>
                <w:sz w:val="24"/>
                <w:u w:val="none"/>
              </w:rPr>
            </w:pPr>
          </w:p>
        </w:tc>
      </w:tr>
      <w:tr w:rsidR="00870CAB" w:rsidRPr="00244AA8" w14:paraId="476F0E47" w14:textId="77777777" w:rsidTr="00244AA8">
        <w:trPr>
          <w:cantSplit/>
          <w:trHeight w:val="266"/>
          <w:jc w:val="center"/>
        </w:trPr>
        <w:tc>
          <w:tcPr>
            <w:tcW w:w="556" w:type="dxa"/>
            <w:vMerge/>
            <w:tcBorders>
              <w:left w:val="double" w:sz="4" w:space="0" w:color="auto"/>
            </w:tcBorders>
            <w:textDirection w:val="btLr"/>
            <w:vAlign w:val="center"/>
          </w:tcPr>
          <w:p w14:paraId="70224063" w14:textId="77777777" w:rsidR="00870CAB" w:rsidRPr="00244AA8" w:rsidRDefault="00870CAB" w:rsidP="00870CAB">
            <w:pPr>
              <w:pStyle w:val="Title"/>
              <w:tabs>
                <w:tab w:val="num" w:pos="1630"/>
              </w:tabs>
              <w:ind w:left="113" w:right="113"/>
              <w:rPr>
                <w:rFonts w:ascii="Times New Roman" w:hAnsi="Times New Roman" w:cs="Times New Roman"/>
                <w:b w:val="0"/>
                <w:bCs w:val="0"/>
                <w:sz w:val="24"/>
                <w:u w:val="none"/>
              </w:rPr>
            </w:pPr>
          </w:p>
        </w:tc>
        <w:tc>
          <w:tcPr>
            <w:tcW w:w="539" w:type="dxa"/>
            <w:tcBorders>
              <w:top w:val="single" w:sz="4" w:space="0" w:color="auto"/>
            </w:tcBorders>
            <w:vAlign w:val="center"/>
          </w:tcPr>
          <w:p w14:paraId="6D0D04A2" w14:textId="427868F2" w:rsidR="00870CAB" w:rsidRPr="00244AA8" w:rsidRDefault="000528D0" w:rsidP="001B5A4C">
            <w:pPr>
              <w:tabs>
                <w:tab w:val="num" w:pos="1800"/>
              </w:tabs>
              <w:rPr>
                <w:bCs/>
                <w:sz w:val="24"/>
                <w:lang w:val="en-IN"/>
              </w:rPr>
            </w:pPr>
            <w:r w:rsidRPr="00244AA8">
              <w:rPr>
                <w:bCs/>
                <w:sz w:val="24"/>
                <w:lang w:val="en-IN"/>
              </w:rPr>
              <w:t>3</w:t>
            </w:r>
          </w:p>
        </w:tc>
        <w:tc>
          <w:tcPr>
            <w:tcW w:w="5836" w:type="dxa"/>
            <w:tcBorders>
              <w:top w:val="single" w:sz="4" w:space="0" w:color="auto"/>
            </w:tcBorders>
          </w:tcPr>
          <w:p w14:paraId="27779FA2" w14:textId="52138D2B" w:rsidR="00870CAB" w:rsidRPr="00244AA8" w:rsidRDefault="00AC61D8" w:rsidP="00244AA8">
            <w:pPr>
              <w:spacing w:line="300" w:lineRule="atLeast"/>
              <w:jc w:val="both"/>
              <w:rPr>
                <w:bCs/>
                <w:sz w:val="24"/>
                <w:lang w:val="en-IN"/>
              </w:rPr>
            </w:pPr>
            <w:r w:rsidRPr="00244AA8">
              <w:rPr>
                <w:bCs/>
                <w:sz w:val="24"/>
                <w:lang w:val="en-IN"/>
              </w:rPr>
              <w:t>Design a Test Driven Development (TDD) mini</w:t>
            </w:r>
            <w:r w:rsidRPr="00244AA8">
              <w:rPr>
                <w:bCs/>
                <w:sz w:val="24"/>
                <w:lang w:val="en-IN"/>
              </w:rPr>
              <w:noBreakHyphen/>
              <w:t xml:space="preserve">framework for your workflow. Demonstrate unit tests, debugging with </w:t>
            </w:r>
            <w:proofErr w:type="spellStart"/>
            <w:r w:rsidRPr="00244AA8">
              <w:rPr>
                <w:bCs/>
                <w:sz w:val="24"/>
                <w:lang w:val="en-IN"/>
              </w:rPr>
              <w:t>pdb</w:t>
            </w:r>
            <w:proofErr w:type="spellEnd"/>
            <w:r w:rsidRPr="00244AA8">
              <w:rPr>
                <w:bCs/>
                <w:sz w:val="24"/>
                <w:lang w:val="en-IN"/>
              </w:rPr>
              <w:t>, and deployment readiness using virtual environments.</w:t>
            </w:r>
            <w:r w:rsidR="00946278" w:rsidRPr="00244AA8">
              <w:rPr>
                <w:bCs/>
                <w:sz w:val="24"/>
                <w:lang w:val="en-IN"/>
              </w:rPr>
              <w:t>.</w:t>
            </w:r>
          </w:p>
        </w:tc>
        <w:tc>
          <w:tcPr>
            <w:tcW w:w="720" w:type="dxa"/>
            <w:tcBorders>
              <w:top w:val="single" w:sz="4" w:space="0" w:color="auto"/>
            </w:tcBorders>
            <w:vAlign w:val="center"/>
          </w:tcPr>
          <w:p w14:paraId="3333C92B" w14:textId="69E67EA0" w:rsidR="00870CAB" w:rsidRPr="00244AA8" w:rsidRDefault="00E75401" w:rsidP="000528D0">
            <w:pPr>
              <w:tabs>
                <w:tab w:val="num" w:pos="1800"/>
              </w:tabs>
              <w:jc w:val="center"/>
              <w:rPr>
                <w:sz w:val="24"/>
              </w:rPr>
            </w:pPr>
            <w:r w:rsidRPr="00244AA8">
              <w:rPr>
                <w:sz w:val="24"/>
              </w:rPr>
              <w:t>7</w:t>
            </w:r>
          </w:p>
        </w:tc>
        <w:tc>
          <w:tcPr>
            <w:tcW w:w="700" w:type="dxa"/>
            <w:tcBorders>
              <w:top w:val="single" w:sz="4" w:space="0" w:color="auto"/>
            </w:tcBorders>
            <w:vAlign w:val="center"/>
          </w:tcPr>
          <w:p w14:paraId="64B93CC1" w14:textId="77777777" w:rsidR="00870CAB" w:rsidRPr="00244AA8" w:rsidRDefault="00870CAB" w:rsidP="001B5A4C">
            <w:pPr>
              <w:pStyle w:val="Title"/>
              <w:tabs>
                <w:tab w:val="num" w:pos="1800"/>
              </w:tabs>
              <w:jc w:val="left"/>
              <w:rPr>
                <w:rFonts w:ascii="Times New Roman" w:hAnsi="Times New Roman" w:cs="Times New Roman"/>
                <w:b w:val="0"/>
                <w:bCs w:val="0"/>
                <w:sz w:val="24"/>
                <w:u w:val="none"/>
              </w:rPr>
            </w:pPr>
          </w:p>
        </w:tc>
        <w:tc>
          <w:tcPr>
            <w:tcW w:w="1027" w:type="dxa"/>
            <w:tcBorders>
              <w:right w:val="double" w:sz="4" w:space="0" w:color="auto"/>
            </w:tcBorders>
            <w:vAlign w:val="center"/>
          </w:tcPr>
          <w:p w14:paraId="315C928E" w14:textId="77777777" w:rsidR="00870CAB" w:rsidRPr="00244AA8" w:rsidRDefault="00870CAB" w:rsidP="00870CAB">
            <w:pPr>
              <w:pStyle w:val="Title"/>
              <w:rPr>
                <w:rFonts w:ascii="Times New Roman" w:hAnsi="Times New Roman" w:cs="Times New Roman"/>
                <w:b w:val="0"/>
                <w:bCs w:val="0"/>
                <w:sz w:val="24"/>
                <w:u w:val="none"/>
              </w:rPr>
            </w:pPr>
          </w:p>
        </w:tc>
      </w:tr>
    </w:tbl>
    <w:p w14:paraId="49811C1A" w14:textId="77777777" w:rsidR="00EE0819" w:rsidRPr="009248EB" w:rsidRDefault="00EE0819" w:rsidP="00244AA8">
      <w:pPr>
        <w:spacing w:line="276" w:lineRule="auto"/>
        <w:jc w:val="center"/>
        <w:rPr>
          <w:sz w:val="28"/>
          <w:szCs w:val="28"/>
        </w:rPr>
      </w:pPr>
      <w:r w:rsidRPr="009248EB">
        <w:rPr>
          <w:b/>
          <w:sz w:val="28"/>
          <w:szCs w:val="28"/>
        </w:rPr>
        <w:lastRenderedPageBreak/>
        <w:t>Assignment</w:t>
      </w:r>
    </w:p>
    <w:p w14:paraId="79200090" w14:textId="77777777" w:rsidR="00EE0819" w:rsidRPr="009248EB" w:rsidRDefault="00EE0819" w:rsidP="00A71B8C">
      <w:pPr>
        <w:spacing w:line="276" w:lineRule="auto"/>
        <w:jc w:val="center"/>
        <w:rPr>
          <w:sz w:val="28"/>
          <w:szCs w:val="28"/>
        </w:rPr>
      </w:pPr>
    </w:p>
    <w:p w14:paraId="5BC27C76" w14:textId="77777777" w:rsidR="00150E18" w:rsidRPr="00244AA8" w:rsidRDefault="00B76A89" w:rsidP="00A71B8C">
      <w:pPr>
        <w:spacing w:line="276" w:lineRule="auto"/>
        <w:rPr>
          <w:sz w:val="24"/>
        </w:rPr>
      </w:pPr>
      <w:r w:rsidRPr="00244AA8">
        <w:rPr>
          <w:b/>
          <w:sz w:val="24"/>
        </w:rPr>
        <w:t>Instructions to students</w:t>
      </w:r>
      <w:r w:rsidR="00150E18" w:rsidRPr="00244AA8">
        <w:rPr>
          <w:b/>
          <w:sz w:val="24"/>
        </w:rPr>
        <w:t>:</w:t>
      </w:r>
    </w:p>
    <w:p w14:paraId="77A984DE" w14:textId="77777777" w:rsidR="00AF276F" w:rsidRPr="00244AA8" w:rsidRDefault="00B57E59" w:rsidP="00A71B8C">
      <w:pPr>
        <w:numPr>
          <w:ilvl w:val="0"/>
          <w:numId w:val="1"/>
        </w:numPr>
        <w:spacing w:line="276" w:lineRule="auto"/>
        <w:rPr>
          <w:sz w:val="24"/>
        </w:rPr>
      </w:pPr>
      <w:r w:rsidRPr="00244AA8">
        <w:rPr>
          <w:sz w:val="24"/>
        </w:rPr>
        <w:t>The a</w:t>
      </w:r>
      <w:r w:rsidR="00AF276F" w:rsidRPr="00244AA8">
        <w:rPr>
          <w:sz w:val="24"/>
        </w:rPr>
        <w:t>ssignment has to be neatly word processed as per the prescribed format.</w:t>
      </w:r>
    </w:p>
    <w:p w14:paraId="3D5B3D6C" w14:textId="6A6F5D58" w:rsidR="00AF276F" w:rsidRPr="00244AA8" w:rsidRDefault="00AF276F" w:rsidP="00A71B8C">
      <w:pPr>
        <w:numPr>
          <w:ilvl w:val="0"/>
          <w:numId w:val="1"/>
        </w:numPr>
        <w:spacing w:line="276" w:lineRule="auto"/>
        <w:rPr>
          <w:sz w:val="24"/>
        </w:rPr>
      </w:pPr>
      <w:r w:rsidRPr="00244AA8">
        <w:rPr>
          <w:sz w:val="24"/>
        </w:rPr>
        <w:t>The maximum number o</w:t>
      </w:r>
      <w:r w:rsidR="00071493" w:rsidRPr="00244AA8">
        <w:rPr>
          <w:sz w:val="24"/>
        </w:rPr>
        <w:t>f pages should be restricted to</w:t>
      </w:r>
      <w:r w:rsidR="006F68C5" w:rsidRPr="00244AA8">
        <w:rPr>
          <w:sz w:val="24"/>
        </w:rPr>
        <w:t xml:space="preserve"> </w:t>
      </w:r>
      <w:r w:rsidR="000528D0" w:rsidRPr="00244AA8">
        <w:rPr>
          <w:b/>
          <w:sz w:val="24"/>
        </w:rPr>
        <w:t>1</w:t>
      </w:r>
      <w:r w:rsidRPr="00244AA8">
        <w:rPr>
          <w:b/>
          <w:sz w:val="24"/>
        </w:rPr>
        <w:t>5</w:t>
      </w:r>
      <w:r w:rsidRPr="00244AA8">
        <w:rPr>
          <w:sz w:val="24"/>
        </w:rPr>
        <w:t>.</w:t>
      </w:r>
    </w:p>
    <w:p w14:paraId="70502CFA" w14:textId="77777777" w:rsidR="00AF276F" w:rsidRPr="00244AA8" w:rsidRDefault="00402B99" w:rsidP="00A71B8C">
      <w:pPr>
        <w:numPr>
          <w:ilvl w:val="0"/>
          <w:numId w:val="1"/>
        </w:numPr>
        <w:spacing w:line="276" w:lineRule="auto"/>
        <w:rPr>
          <w:sz w:val="24"/>
        </w:rPr>
      </w:pPr>
      <w:r w:rsidRPr="00244AA8">
        <w:rPr>
          <w:sz w:val="24"/>
        </w:rPr>
        <w:t xml:space="preserve">Use </w:t>
      </w:r>
      <w:r w:rsidR="00AF276F" w:rsidRPr="00244AA8">
        <w:rPr>
          <w:sz w:val="24"/>
        </w:rPr>
        <w:t>only SI units</w:t>
      </w:r>
    </w:p>
    <w:p w14:paraId="4EDA5D5E" w14:textId="1A0BB147" w:rsidR="00AF276F" w:rsidRPr="00244AA8" w:rsidRDefault="00AF276F" w:rsidP="00A71B8C">
      <w:pPr>
        <w:numPr>
          <w:ilvl w:val="0"/>
          <w:numId w:val="1"/>
        </w:numPr>
        <w:spacing w:line="276" w:lineRule="auto"/>
        <w:jc w:val="both"/>
        <w:rPr>
          <w:bCs/>
          <w:sz w:val="24"/>
        </w:rPr>
      </w:pPr>
      <w:r w:rsidRPr="00244AA8">
        <w:rPr>
          <w:b/>
          <w:sz w:val="24"/>
        </w:rPr>
        <w:t xml:space="preserve">Submission Date: </w:t>
      </w:r>
      <w:r w:rsidR="001960E0" w:rsidRPr="00244AA8">
        <w:rPr>
          <w:b/>
          <w:sz w:val="24"/>
        </w:rPr>
        <w:t>25</w:t>
      </w:r>
      <w:r w:rsidR="001960E0" w:rsidRPr="00244AA8">
        <w:rPr>
          <w:b/>
          <w:sz w:val="24"/>
          <w:vertAlign w:val="superscript"/>
        </w:rPr>
        <w:t>th</w:t>
      </w:r>
      <w:r w:rsidR="001960E0" w:rsidRPr="00244AA8">
        <w:rPr>
          <w:b/>
          <w:sz w:val="24"/>
        </w:rPr>
        <w:t xml:space="preserve"> May</w:t>
      </w:r>
      <w:r w:rsidR="000C33DE" w:rsidRPr="00244AA8">
        <w:rPr>
          <w:b/>
          <w:sz w:val="24"/>
        </w:rPr>
        <w:t xml:space="preserve"> 2026</w:t>
      </w:r>
    </w:p>
    <w:p w14:paraId="2A3CC461" w14:textId="77777777" w:rsidR="00C254E5" w:rsidRPr="00244AA8" w:rsidRDefault="00A81385" w:rsidP="00A71B8C">
      <w:pPr>
        <w:numPr>
          <w:ilvl w:val="0"/>
          <w:numId w:val="1"/>
        </w:numPr>
        <w:spacing w:line="276" w:lineRule="auto"/>
        <w:jc w:val="both"/>
        <w:rPr>
          <w:bCs/>
          <w:sz w:val="24"/>
        </w:rPr>
      </w:pPr>
      <w:r w:rsidRPr="00244AA8">
        <w:rPr>
          <w:b/>
          <w:sz w:val="24"/>
        </w:rPr>
        <w:t>S</w:t>
      </w:r>
      <w:r w:rsidR="00C254E5" w:rsidRPr="00244AA8">
        <w:rPr>
          <w:b/>
          <w:sz w:val="24"/>
        </w:rPr>
        <w:t>ubmission</w:t>
      </w:r>
      <w:r w:rsidRPr="00244AA8">
        <w:rPr>
          <w:b/>
          <w:sz w:val="24"/>
        </w:rPr>
        <w:t xml:space="preserve"> after the due date is not permitted.</w:t>
      </w:r>
    </w:p>
    <w:p w14:paraId="78467FEC" w14:textId="77777777" w:rsidR="00AF276F" w:rsidRPr="00244AA8" w:rsidRDefault="00AF276F" w:rsidP="00A71B8C">
      <w:pPr>
        <w:numPr>
          <w:ilvl w:val="0"/>
          <w:numId w:val="1"/>
        </w:numPr>
        <w:spacing w:line="276" w:lineRule="auto"/>
        <w:jc w:val="both"/>
        <w:rPr>
          <w:bCs/>
          <w:sz w:val="24"/>
        </w:rPr>
      </w:pPr>
      <w:r w:rsidRPr="00244AA8">
        <w:rPr>
          <w:bCs/>
          <w:sz w:val="24"/>
        </w:rPr>
        <w:t>Method of evaluation as per the submission and marking scheme</w:t>
      </w:r>
    </w:p>
    <w:p w14:paraId="43A673E6" w14:textId="77777777" w:rsidR="00AF276F" w:rsidRPr="00244AA8" w:rsidRDefault="00AF276F" w:rsidP="00A71B8C">
      <w:pPr>
        <w:numPr>
          <w:ilvl w:val="0"/>
          <w:numId w:val="1"/>
        </w:numPr>
        <w:spacing w:line="276" w:lineRule="auto"/>
        <w:jc w:val="both"/>
        <w:rPr>
          <w:bCs/>
          <w:sz w:val="24"/>
        </w:rPr>
      </w:pPr>
      <w:r w:rsidRPr="00244AA8">
        <w:rPr>
          <w:bCs/>
          <w:sz w:val="24"/>
        </w:rPr>
        <w:t>At the end, you are required to comment on -</w:t>
      </w:r>
    </w:p>
    <w:p w14:paraId="711E10A1" w14:textId="77777777" w:rsidR="006F68C5" w:rsidRDefault="006F68C5" w:rsidP="006F68C5">
      <w:pPr>
        <w:spacing w:line="276" w:lineRule="auto"/>
        <w:ind w:left="720"/>
        <w:jc w:val="both"/>
        <w:rPr>
          <w:bCs/>
          <w:sz w:val="28"/>
          <w:szCs w:val="28"/>
        </w:rPr>
      </w:pPr>
    </w:p>
    <w:p w14:paraId="617E167F" w14:textId="77777777" w:rsidR="00244AA8" w:rsidRDefault="00244AA8" w:rsidP="006F68C5">
      <w:pPr>
        <w:spacing w:line="276" w:lineRule="auto"/>
        <w:ind w:left="720"/>
        <w:jc w:val="both"/>
        <w:rPr>
          <w:bCs/>
          <w:sz w:val="28"/>
          <w:szCs w:val="28"/>
        </w:rPr>
      </w:pPr>
    </w:p>
    <w:p w14:paraId="42949001" w14:textId="77777777" w:rsidR="00244AA8" w:rsidRDefault="00244AA8" w:rsidP="006F68C5">
      <w:pPr>
        <w:spacing w:line="276" w:lineRule="auto"/>
        <w:ind w:left="720"/>
        <w:jc w:val="both"/>
        <w:rPr>
          <w:bCs/>
          <w:sz w:val="28"/>
          <w:szCs w:val="28"/>
        </w:rPr>
      </w:pPr>
    </w:p>
    <w:p w14:paraId="3F5008C2" w14:textId="77777777" w:rsidR="00244AA8" w:rsidRDefault="00244AA8" w:rsidP="006F68C5">
      <w:pPr>
        <w:spacing w:line="276" w:lineRule="auto"/>
        <w:ind w:left="720"/>
        <w:jc w:val="both"/>
        <w:rPr>
          <w:bCs/>
          <w:sz w:val="28"/>
          <w:szCs w:val="28"/>
        </w:rPr>
      </w:pPr>
    </w:p>
    <w:p w14:paraId="72B02069" w14:textId="77777777" w:rsidR="00244AA8" w:rsidRDefault="00244AA8" w:rsidP="006F68C5">
      <w:pPr>
        <w:spacing w:line="276" w:lineRule="auto"/>
        <w:ind w:left="720"/>
        <w:jc w:val="both"/>
        <w:rPr>
          <w:bCs/>
          <w:sz w:val="28"/>
          <w:szCs w:val="28"/>
        </w:rPr>
      </w:pPr>
    </w:p>
    <w:p w14:paraId="2A506B9E" w14:textId="77777777" w:rsidR="00244AA8" w:rsidRDefault="00244AA8" w:rsidP="006F68C5">
      <w:pPr>
        <w:spacing w:line="276" w:lineRule="auto"/>
        <w:ind w:left="720"/>
        <w:jc w:val="both"/>
        <w:rPr>
          <w:bCs/>
          <w:sz w:val="28"/>
          <w:szCs w:val="28"/>
        </w:rPr>
      </w:pPr>
    </w:p>
    <w:p w14:paraId="4EECF653" w14:textId="77777777" w:rsidR="00244AA8" w:rsidRDefault="00244AA8" w:rsidP="006F68C5">
      <w:pPr>
        <w:spacing w:line="276" w:lineRule="auto"/>
        <w:ind w:left="720"/>
        <w:jc w:val="both"/>
        <w:rPr>
          <w:bCs/>
          <w:sz w:val="28"/>
          <w:szCs w:val="28"/>
        </w:rPr>
      </w:pPr>
    </w:p>
    <w:p w14:paraId="29E615CC" w14:textId="77777777" w:rsidR="00244AA8" w:rsidRDefault="00244AA8" w:rsidP="006F68C5">
      <w:pPr>
        <w:spacing w:line="276" w:lineRule="auto"/>
        <w:ind w:left="720"/>
        <w:jc w:val="both"/>
        <w:rPr>
          <w:bCs/>
          <w:sz w:val="28"/>
          <w:szCs w:val="28"/>
        </w:rPr>
      </w:pPr>
    </w:p>
    <w:p w14:paraId="58A1E7BA" w14:textId="77777777" w:rsidR="00244AA8" w:rsidRDefault="00244AA8" w:rsidP="006F68C5">
      <w:pPr>
        <w:spacing w:line="276" w:lineRule="auto"/>
        <w:ind w:left="720"/>
        <w:jc w:val="both"/>
        <w:rPr>
          <w:bCs/>
          <w:sz w:val="28"/>
          <w:szCs w:val="28"/>
        </w:rPr>
      </w:pPr>
    </w:p>
    <w:p w14:paraId="7C911B9B" w14:textId="77777777" w:rsidR="00244AA8" w:rsidRDefault="00244AA8" w:rsidP="006F68C5">
      <w:pPr>
        <w:spacing w:line="276" w:lineRule="auto"/>
        <w:ind w:left="720"/>
        <w:jc w:val="both"/>
        <w:rPr>
          <w:bCs/>
          <w:sz w:val="28"/>
          <w:szCs w:val="28"/>
        </w:rPr>
      </w:pPr>
    </w:p>
    <w:p w14:paraId="6ACB8375" w14:textId="77777777" w:rsidR="00244AA8" w:rsidRDefault="00244AA8" w:rsidP="006F68C5">
      <w:pPr>
        <w:spacing w:line="276" w:lineRule="auto"/>
        <w:ind w:left="720"/>
        <w:jc w:val="both"/>
        <w:rPr>
          <w:bCs/>
          <w:sz w:val="28"/>
          <w:szCs w:val="28"/>
        </w:rPr>
      </w:pPr>
    </w:p>
    <w:p w14:paraId="50893B9C" w14:textId="77777777" w:rsidR="00244AA8" w:rsidRDefault="00244AA8" w:rsidP="006F68C5">
      <w:pPr>
        <w:spacing w:line="276" w:lineRule="auto"/>
        <w:ind w:left="720"/>
        <w:jc w:val="both"/>
        <w:rPr>
          <w:bCs/>
          <w:sz w:val="28"/>
          <w:szCs w:val="28"/>
        </w:rPr>
      </w:pPr>
    </w:p>
    <w:p w14:paraId="6C4A54B2" w14:textId="77777777" w:rsidR="00244AA8" w:rsidRDefault="00244AA8" w:rsidP="006F68C5">
      <w:pPr>
        <w:spacing w:line="276" w:lineRule="auto"/>
        <w:ind w:left="720"/>
        <w:jc w:val="both"/>
        <w:rPr>
          <w:bCs/>
          <w:sz w:val="28"/>
          <w:szCs w:val="28"/>
        </w:rPr>
      </w:pPr>
    </w:p>
    <w:p w14:paraId="6B520AEB" w14:textId="77777777" w:rsidR="00244AA8" w:rsidRDefault="00244AA8" w:rsidP="006F68C5">
      <w:pPr>
        <w:spacing w:line="276" w:lineRule="auto"/>
        <w:ind w:left="720"/>
        <w:jc w:val="both"/>
        <w:rPr>
          <w:bCs/>
          <w:sz w:val="28"/>
          <w:szCs w:val="28"/>
        </w:rPr>
      </w:pPr>
    </w:p>
    <w:p w14:paraId="6B1BD67F" w14:textId="77777777" w:rsidR="00244AA8" w:rsidRDefault="00244AA8" w:rsidP="006F68C5">
      <w:pPr>
        <w:spacing w:line="276" w:lineRule="auto"/>
        <w:ind w:left="720"/>
        <w:jc w:val="both"/>
        <w:rPr>
          <w:bCs/>
          <w:sz w:val="28"/>
          <w:szCs w:val="28"/>
        </w:rPr>
      </w:pPr>
    </w:p>
    <w:p w14:paraId="04F6FE1A" w14:textId="77777777" w:rsidR="00244AA8" w:rsidRDefault="00244AA8" w:rsidP="006F68C5">
      <w:pPr>
        <w:spacing w:line="276" w:lineRule="auto"/>
        <w:ind w:left="720"/>
        <w:jc w:val="both"/>
        <w:rPr>
          <w:bCs/>
          <w:sz w:val="28"/>
          <w:szCs w:val="28"/>
        </w:rPr>
      </w:pPr>
    </w:p>
    <w:p w14:paraId="29DBA2A8" w14:textId="77777777" w:rsidR="00244AA8" w:rsidRDefault="00244AA8" w:rsidP="006F68C5">
      <w:pPr>
        <w:spacing w:line="276" w:lineRule="auto"/>
        <w:ind w:left="720"/>
        <w:jc w:val="both"/>
        <w:rPr>
          <w:bCs/>
          <w:sz w:val="28"/>
          <w:szCs w:val="28"/>
        </w:rPr>
      </w:pPr>
    </w:p>
    <w:p w14:paraId="7B8D639B" w14:textId="77777777" w:rsidR="00244AA8" w:rsidRDefault="00244AA8" w:rsidP="006F68C5">
      <w:pPr>
        <w:spacing w:line="276" w:lineRule="auto"/>
        <w:ind w:left="720"/>
        <w:jc w:val="both"/>
        <w:rPr>
          <w:bCs/>
          <w:sz w:val="28"/>
          <w:szCs w:val="28"/>
        </w:rPr>
      </w:pPr>
    </w:p>
    <w:p w14:paraId="1AD98AED" w14:textId="77777777" w:rsidR="00244AA8" w:rsidRDefault="00244AA8" w:rsidP="006F68C5">
      <w:pPr>
        <w:spacing w:line="276" w:lineRule="auto"/>
        <w:ind w:left="720"/>
        <w:jc w:val="both"/>
        <w:rPr>
          <w:bCs/>
          <w:sz w:val="28"/>
          <w:szCs w:val="28"/>
        </w:rPr>
      </w:pPr>
    </w:p>
    <w:p w14:paraId="141EC102" w14:textId="77777777" w:rsidR="00244AA8" w:rsidRDefault="00244AA8" w:rsidP="006F68C5">
      <w:pPr>
        <w:spacing w:line="276" w:lineRule="auto"/>
        <w:ind w:left="720"/>
        <w:jc w:val="both"/>
        <w:rPr>
          <w:bCs/>
          <w:sz w:val="28"/>
          <w:szCs w:val="28"/>
        </w:rPr>
      </w:pPr>
    </w:p>
    <w:p w14:paraId="6035FA1B" w14:textId="77777777" w:rsidR="00244AA8" w:rsidRDefault="00244AA8" w:rsidP="006F68C5">
      <w:pPr>
        <w:spacing w:line="276" w:lineRule="auto"/>
        <w:ind w:left="720"/>
        <w:jc w:val="both"/>
        <w:rPr>
          <w:bCs/>
          <w:sz w:val="28"/>
          <w:szCs w:val="28"/>
        </w:rPr>
      </w:pPr>
    </w:p>
    <w:p w14:paraId="615EB1BE" w14:textId="77777777" w:rsidR="00244AA8" w:rsidRDefault="00244AA8" w:rsidP="006F68C5">
      <w:pPr>
        <w:spacing w:line="276" w:lineRule="auto"/>
        <w:ind w:left="720"/>
        <w:jc w:val="both"/>
        <w:rPr>
          <w:bCs/>
          <w:sz w:val="28"/>
          <w:szCs w:val="28"/>
        </w:rPr>
      </w:pPr>
    </w:p>
    <w:p w14:paraId="0AEBFEB7" w14:textId="77777777" w:rsidR="00244AA8" w:rsidRDefault="00244AA8" w:rsidP="006F68C5">
      <w:pPr>
        <w:spacing w:line="276" w:lineRule="auto"/>
        <w:ind w:left="720"/>
        <w:jc w:val="both"/>
        <w:rPr>
          <w:bCs/>
          <w:sz w:val="28"/>
          <w:szCs w:val="28"/>
        </w:rPr>
      </w:pPr>
    </w:p>
    <w:p w14:paraId="3AD394D6" w14:textId="77777777" w:rsidR="00244AA8" w:rsidRDefault="00244AA8" w:rsidP="006F68C5">
      <w:pPr>
        <w:spacing w:line="276" w:lineRule="auto"/>
        <w:ind w:left="720"/>
        <w:jc w:val="both"/>
        <w:rPr>
          <w:bCs/>
          <w:sz w:val="28"/>
          <w:szCs w:val="28"/>
        </w:rPr>
      </w:pPr>
    </w:p>
    <w:p w14:paraId="731ED6CD" w14:textId="77777777" w:rsidR="00244AA8" w:rsidRDefault="00244AA8" w:rsidP="006F68C5">
      <w:pPr>
        <w:spacing w:line="276" w:lineRule="auto"/>
        <w:ind w:left="720"/>
        <w:jc w:val="both"/>
        <w:rPr>
          <w:bCs/>
          <w:sz w:val="28"/>
          <w:szCs w:val="28"/>
        </w:rPr>
      </w:pPr>
    </w:p>
    <w:p w14:paraId="4808628B" w14:textId="77777777" w:rsidR="00244AA8" w:rsidRDefault="00244AA8" w:rsidP="006F68C5">
      <w:pPr>
        <w:spacing w:line="276" w:lineRule="auto"/>
        <w:ind w:left="720"/>
        <w:jc w:val="both"/>
        <w:rPr>
          <w:bCs/>
          <w:sz w:val="28"/>
          <w:szCs w:val="28"/>
        </w:rPr>
      </w:pPr>
    </w:p>
    <w:p w14:paraId="126B6160" w14:textId="77777777" w:rsidR="00244AA8" w:rsidRDefault="00244AA8" w:rsidP="00244AA8">
      <w:pPr>
        <w:spacing w:line="276" w:lineRule="auto"/>
        <w:jc w:val="both"/>
        <w:rPr>
          <w:bCs/>
          <w:sz w:val="28"/>
          <w:szCs w:val="28"/>
        </w:rPr>
      </w:pPr>
    </w:p>
    <w:p w14:paraId="7201CDEB" w14:textId="77777777" w:rsidR="00244AA8" w:rsidRPr="009248EB" w:rsidRDefault="00244AA8" w:rsidP="00244AA8">
      <w:pPr>
        <w:spacing w:line="276" w:lineRule="auto"/>
        <w:jc w:val="both"/>
        <w:rPr>
          <w:bCs/>
          <w:sz w:val="28"/>
          <w:szCs w:val="28"/>
        </w:rPr>
      </w:pPr>
    </w:p>
    <w:p w14:paraId="409B8349" w14:textId="17D9A680" w:rsidR="009B7C0D" w:rsidRPr="00244AA8" w:rsidRDefault="00616637" w:rsidP="00244AA8">
      <w:pPr>
        <w:spacing w:line="360" w:lineRule="auto"/>
        <w:jc w:val="both"/>
        <w:rPr>
          <w:b/>
          <w:bCs/>
          <w:sz w:val="28"/>
          <w:szCs w:val="28"/>
          <w:lang w:val="en-IN"/>
        </w:rPr>
      </w:pPr>
      <w:r w:rsidRPr="00244AA8">
        <w:rPr>
          <w:b/>
          <w:bCs/>
          <w:sz w:val="28"/>
          <w:szCs w:val="28"/>
          <w:lang w:val="en-IN"/>
        </w:rPr>
        <w:lastRenderedPageBreak/>
        <w:t>Preamble:</w:t>
      </w:r>
      <w:r w:rsidR="007849E6" w:rsidRPr="00244AA8">
        <w:rPr>
          <w:bCs/>
          <w:sz w:val="28"/>
          <w:szCs w:val="28"/>
          <w:lang w:val="en-IN"/>
        </w:rPr>
        <w:tab/>
      </w:r>
    </w:p>
    <w:p w14:paraId="2A515BCF" w14:textId="4B8ECEAC" w:rsidR="009B7C0D" w:rsidRPr="00244AA8" w:rsidRDefault="009B7C0D" w:rsidP="00244AA8">
      <w:pPr>
        <w:spacing w:line="360" w:lineRule="auto"/>
        <w:jc w:val="both"/>
        <w:rPr>
          <w:bCs/>
          <w:sz w:val="24"/>
          <w:lang w:val="en-IN"/>
        </w:rPr>
      </w:pPr>
      <w:r w:rsidRPr="00244AA8">
        <w:rPr>
          <w:bCs/>
          <w:sz w:val="24"/>
          <w:lang w:val="en-IN"/>
        </w:rPr>
        <w:t xml:space="preserve">In the contemporary digital era, the rapid growth of data generated from diverse sources such as social media, sensors, scientific experiments, business transactions, and healthcare systems has transformed the way knowledge is created and decisions are made. This unprecedented volume, velocity, and variety of data have given rise to </w:t>
      </w:r>
      <w:r w:rsidRPr="00244AA8">
        <w:rPr>
          <w:b/>
          <w:sz w:val="24"/>
          <w:lang w:val="en-IN"/>
        </w:rPr>
        <w:t>Data Science</w:t>
      </w:r>
      <w:r w:rsidRPr="00244AA8">
        <w:rPr>
          <w:bCs/>
          <w:sz w:val="24"/>
          <w:lang w:val="en-IN"/>
        </w:rPr>
        <w:t>, an interdisciplinary field that combines principles from statistics, mathematics, computer science, and domain knowledge to extract meaningful insights from raw data.</w:t>
      </w:r>
    </w:p>
    <w:p w14:paraId="0E3BDADC" w14:textId="77777777" w:rsidR="009B7C0D" w:rsidRPr="00244AA8" w:rsidRDefault="009B7C0D" w:rsidP="00244AA8">
      <w:pPr>
        <w:pStyle w:val="NormalWeb"/>
        <w:spacing w:line="360" w:lineRule="auto"/>
        <w:jc w:val="both"/>
        <w:rPr>
          <w:bCs/>
          <w:lang w:val="en-IN"/>
        </w:rPr>
      </w:pPr>
      <w:r w:rsidRPr="00244AA8">
        <w:rPr>
          <w:bCs/>
          <w:lang w:val="en-IN"/>
        </w:rPr>
        <w:t xml:space="preserve">The </w:t>
      </w:r>
      <w:r w:rsidRPr="00244AA8">
        <w:rPr>
          <w:b/>
          <w:lang w:val="en-IN"/>
        </w:rPr>
        <w:t>Data Science Foundations</w:t>
      </w:r>
      <w:r w:rsidRPr="00244AA8">
        <w:rPr>
          <w:bCs/>
          <w:lang w:val="en-IN"/>
        </w:rPr>
        <w:t xml:space="preserve"> course introduces the fundamental concepts, methodologies, and tools required to understand and </w:t>
      </w:r>
      <w:proofErr w:type="spellStart"/>
      <w:r w:rsidRPr="00244AA8">
        <w:rPr>
          <w:bCs/>
          <w:lang w:val="en-IN"/>
        </w:rPr>
        <w:t>analyze</w:t>
      </w:r>
      <w:proofErr w:type="spellEnd"/>
      <w:r w:rsidRPr="00244AA8">
        <w:rPr>
          <w:bCs/>
          <w:lang w:val="en-IN"/>
        </w:rPr>
        <w:t xml:space="preserve"> data effectively. It emphasizes the entire data lifecycle, including data collection, cleaning, exploration, visualization, </w:t>
      </w:r>
      <w:proofErr w:type="spellStart"/>
      <w:r w:rsidRPr="00244AA8">
        <w:rPr>
          <w:bCs/>
          <w:lang w:val="en-IN"/>
        </w:rPr>
        <w:t>modeling</w:t>
      </w:r>
      <w:proofErr w:type="spellEnd"/>
      <w:r w:rsidRPr="00244AA8">
        <w:rPr>
          <w:bCs/>
          <w:lang w:val="en-IN"/>
        </w:rPr>
        <w:t>, and interpretation. Students are exposed to both theoretical underpinnings and practical approaches that form the backbone of modern data</w:t>
      </w:r>
      <w:r w:rsidRPr="00244AA8">
        <w:rPr>
          <w:bCs/>
          <w:lang w:val="en-IN"/>
        </w:rPr>
        <w:noBreakHyphen/>
        <w:t>driven problem solving.</w:t>
      </w:r>
    </w:p>
    <w:p w14:paraId="2947E86A" w14:textId="0F840B97" w:rsidR="009B7C0D" w:rsidRPr="00244AA8" w:rsidRDefault="009B7C0D" w:rsidP="00244AA8">
      <w:pPr>
        <w:pStyle w:val="NormalWeb"/>
        <w:spacing w:line="360" w:lineRule="auto"/>
        <w:jc w:val="both"/>
        <w:rPr>
          <w:bCs/>
          <w:lang w:val="en-IN"/>
        </w:rPr>
      </w:pPr>
      <w:r w:rsidRPr="00244AA8">
        <w:rPr>
          <w:bCs/>
          <w:lang w:val="en-IN"/>
        </w:rPr>
        <w:t xml:space="preserve">This foundational study equips learners with essential skills such as statistical reasoning, algorithmic thinking, data manipulation, and ethical considerations in data usage. By integrating programming techniques with analytical thinking, the course lays the groundwork for advanced topics such as machine learning, artificial intelligence, big data analytics, and predictive </w:t>
      </w:r>
      <w:r w:rsidR="00244AA8" w:rsidRPr="00244AA8">
        <w:rPr>
          <w:bCs/>
          <w:lang w:val="en-IN"/>
        </w:rPr>
        <w:t>modelling</w:t>
      </w:r>
      <w:r w:rsidRPr="00244AA8">
        <w:rPr>
          <w:bCs/>
          <w:lang w:val="en-IN"/>
        </w:rPr>
        <w:t>.</w:t>
      </w:r>
    </w:p>
    <w:p w14:paraId="4E65F6B7" w14:textId="040F241C" w:rsidR="000528D0" w:rsidRPr="00244AA8" w:rsidRDefault="009B7C0D" w:rsidP="00244AA8">
      <w:pPr>
        <w:pStyle w:val="NormalWeb"/>
        <w:spacing w:line="360" w:lineRule="auto"/>
        <w:jc w:val="both"/>
        <w:rPr>
          <w:bCs/>
          <w:lang w:val="en-IN"/>
        </w:rPr>
      </w:pPr>
      <w:r w:rsidRPr="00244AA8">
        <w:rPr>
          <w:bCs/>
          <w:lang w:val="en-IN"/>
        </w:rPr>
        <w:t xml:space="preserve">Overall, the Data Science Foundations curriculum aims to build a strong conceptual and practical base, enabling students to critically </w:t>
      </w:r>
      <w:proofErr w:type="spellStart"/>
      <w:r w:rsidRPr="00244AA8">
        <w:rPr>
          <w:bCs/>
          <w:lang w:val="en-IN"/>
        </w:rPr>
        <w:t>analyze</w:t>
      </w:r>
      <w:proofErr w:type="spellEnd"/>
      <w:r w:rsidRPr="00244AA8">
        <w:rPr>
          <w:bCs/>
          <w:lang w:val="en-IN"/>
        </w:rPr>
        <w:t xml:space="preserve"> data, make informed decisions, and apply data science methodologies across various disciplines including engineering, science, business, healthcare, and social sciences.</w:t>
      </w:r>
    </w:p>
    <w:p w14:paraId="0E9E60B4" w14:textId="77777777" w:rsidR="000528D0" w:rsidRPr="00244AA8" w:rsidRDefault="000528D0" w:rsidP="00244AA8">
      <w:pPr>
        <w:spacing w:line="360" w:lineRule="auto"/>
        <w:jc w:val="both"/>
        <w:rPr>
          <w:bCs/>
          <w:sz w:val="24"/>
          <w:lang w:val="en-IN"/>
        </w:rPr>
      </w:pPr>
      <w:r w:rsidRPr="00244AA8">
        <w:rPr>
          <w:bCs/>
          <w:sz w:val="24"/>
          <w:lang w:val="en-IN"/>
        </w:rPr>
        <w:t xml:space="preserve">This assignment aims to assess the students’ ability to develop and apply some of these algorithms independently. </w:t>
      </w:r>
    </w:p>
    <w:p w14:paraId="579E21B4" w14:textId="13D54C14" w:rsidR="000A7F55" w:rsidRPr="00244AA8" w:rsidRDefault="000A7F55" w:rsidP="00244AA8">
      <w:pPr>
        <w:spacing w:line="276" w:lineRule="auto"/>
        <w:jc w:val="both"/>
        <w:rPr>
          <w:bCs/>
          <w:sz w:val="24"/>
          <w:lang w:val="en-IN"/>
        </w:rPr>
      </w:pPr>
    </w:p>
    <w:p w14:paraId="034DE72A" w14:textId="77777777" w:rsidR="00244AA8" w:rsidRDefault="00244AA8" w:rsidP="00244AA8">
      <w:pPr>
        <w:spacing w:line="276" w:lineRule="auto"/>
        <w:jc w:val="both"/>
        <w:rPr>
          <w:bCs/>
          <w:sz w:val="28"/>
          <w:szCs w:val="28"/>
          <w:lang w:val="en-IN"/>
        </w:rPr>
      </w:pPr>
    </w:p>
    <w:p w14:paraId="39898B2D" w14:textId="77777777" w:rsidR="00244AA8" w:rsidRDefault="00244AA8" w:rsidP="00244AA8">
      <w:pPr>
        <w:spacing w:line="276" w:lineRule="auto"/>
        <w:jc w:val="both"/>
        <w:rPr>
          <w:bCs/>
          <w:sz w:val="28"/>
          <w:szCs w:val="28"/>
          <w:lang w:val="en-IN"/>
        </w:rPr>
      </w:pPr>
    </w:p>
    <w:p w14:paraId="4659C9E1" w14:textId="77777777" w:rsidR="00244AA8" w:rsidRDefault="00244AA8" w:rsidP="00244AA8">
      <w:pPr>
        <w:spacing w:line="276" w:lineRule="auto"/>
        <w:jc w:val="both"/>
        <w:rPr>
          <w:bCs/>
          <w:sz w:val="28"/>
          <w:szCs w:val="28"/>
          <w:lang w:val="en-IN"/>
        </w:rPr>
      </w:pPr>
    </w:p>
    <w:p w14:paraId="601E8CF4" w14:textId="77777777" w:rsidR="00244AA8" w:rsidRDefault="00244AA8" w:rsidP="00244AA8">
      <w:pPr>
        <w:spacing w:line="276" w:lineRule="auto"/>
        <w:jc w:val="both"/>
        <w:rPr>
          <w:bCs/>
          <w:sz w:val="28"/>
          <w:szCs w:val="28"/>
          <w:lang w:val="en-IN"/>
        </w:rPr>
      </w:pPr>
    </w:p>
    <w:p w14:paraId="50343428" w14:textId="77777777" w:rsidR="00244AA8" w:rsidRDefault="00244AA8" w:rsidP="00244AA8">
      <w:pPr>
        <w:spacing w:line="276" w:lineRule="auto"/>
        <w:jc w:val="both"/>
        <w:rPr>
          <w:bCs/>
          <w:sz w:val="28"/>
          <w:szCs w:val="28"/>
          <w:lang w:val="en-IN"/>
        </w:rPr>
      </w:pPr>
    </w:p>
    <w:p w14:paraId="101EAF40" w14:textId="77777777" w:rsidR="00244AA8" w:rsidRDefault="00244AA8" w:rsidP="00244AA8">
      <w:pPr>
        <w:spacing w:line="276" w:lineRule="auto"/>
        <w:jc w:val="both"/>
        <w:rPr>
          <w:bCs/>
          <w:sz w:val="28"/>
          <w:szCs w:val="28"/>
          <w:lang w:val="en-IN"/>
        </w:rPr>
      </w:pPr>
    </w:p>
    <w:p w14:paraId="236524C7" w14:textId="77777777" w:rsidR="00244AA8" w:rsidRDefault="00244AA8" w:rsidP="00244AA8">
      <w:pPr>
        <w:spacing w:line="276" w:lineRule="auto"/>
        <w:jc w:val="both"/>
        <w:rPr>
          <w:bCs/>
          <w:sz w:val="28"/>
          <w:szCs w:val="28"/>
          <w:lang w:val="en-IN"/>
        </w:rPr>
      </w:pPr>
    </w:p>
    <w:p w14:paraId="1C3DE1E5" w14:textId="77777777" w:rsidR="00244AA8" w:rsidRPr="009248EB" w:rsidRDefault="00244AA8" w:rsidP="00244AA8">
      <w:pPr>
        <w:spacing w:line="276" w:lineRule="auto"/>
        <w:jc w:val="both"/>
        <w:rPr>
          <w:sz w:val="28"/>
          <w:szCs w:val="28"/>
          <w:lang w:val="en-IN"/>
        </w:rPr>
      </w:pPr>
    </w:p>
    <w:p w14:paraId="687FE4DF" w14:textId="77777777" w:rsidR="00317A97" w:rsidRPr="009248EB" w:rsidRDefault="00317A97" w:rsidP="00A71B8C">
      <w:pPr>
        <w:pStyle w:val="Heading4"/>
        <w:spacing w:line="276" w:lineRule="auto"/>
        <w:rPr>
          <w:sz w:val="28"/>
          <w:szCs w:val="28"/>
          <w:u w:val="none"/>
        </w:rPr>
      </w:pPr>
      <w:r w:rsidRPr="009248EB">
        <w:rPr>
          <w:sz w:val="28"/>
          <w:szCs w:val="28"/>
          <w:lang w:val="en-IN"/>
        </w:rPr>
        <w:lastRenderedPageBreak/>
        <w:tab/>
      </w:r>
      <w:r w:rsidRPr="009248EB">
        <w:rPr>
          <w:sz w:val="28"/>
          <w:szCs w:val="28"/>
          <w:lang w:val="en-IN"/>
        </w:rPr>
        <w:tab/>
      </w:r>
      <w:r w:rsidRPr="009248EB">
        <w:rPr>
          <w:sz w:val="28"/>
          <w:szCs w:val="28"/>
          <w:lang w:val="en-IN"/>
        </w:rPr>
        <w:tab/>
      </w:r>
      <w:r w:rsidRPr="009248EB">
        <w:rPr>
          <w:sz w:val="28"/>
          <w:szCs w:val="28"/>
          <w:lang w:val="en-IN"/>
        </w:rPr>
        <w:tab/>
      </w:r>
      <w:r w:rsidRPr="009248EB">
        <w:rPr>
          <w:sz w:val="28"/>
          <w:szCs w:val="28"/>
          <w:lang w:val="en-IN"/>
        </w:rPr>
        <w:tab/>
      </w:r>
      <w:r w:rsidR="00745DF7" w:rsidRPr="009248EB">
        <w:rPr>
          <w:sz w:val="28"/>
          <w:szCs w:val="28"/>
          <w:lang w:val="en-IN"/>
        </w:rPr>
        <w:tab/>
      </w:r>
      <w:r w:rsidR="00745DF7" w:rsidRPr="009248EB">
        <w:rPr>
          <w:sz w:val="28"/>
          <w:szCs w:val="28"/>
          <w:lang w:val="en-IN"/>
        </w:rPr>
        <w:tab/>
      </w:r>
      <w:r w:rsidR="00745DF7" w:rsidRPr="009248EB">
        <w:rPr>
          <w:sz w:val="28"/>
          <w:szCs w:val="28"/>
          <w:lang w:val="en-IN"/>
        </w:rPr>
        <w:tab/>
      </w:r>
      <w:r w:rsidR="00745DF7" w:rsidRPr="009248EB">
        <w:rPr>
          <w:sz w:val="28"/>
          <w:szCs w:val="28"/>
          <w:lang w:val="en-IN"/>
        </w:rPr>
        <w:tab/>
      </w:r>
      <w:r w:rsidR="00745DF7" w:rsidRPr="009248EB">
        <w:rPr>
          <w:sz w:val="28"/>
          <w:szCs w:val="28"/>
          <w:lang w:val="en-IN"/>
        </w:rPr>
        <w:tab/>
      </w:r>
    </w:p>
    <w:p w14:paraId="0D7C3C72" w14:textId="3A2A1189" w:rsidR="00173F2A" w:rsidRPr="009248EB" w:rsidRDefault="00173F2A" w:rsidP="00244AA8">
      <w:pPr>
        <w:pStyle w:val="Heading4"/>
        <w:spacing w:line="360" w:lineRule="auto"/>
        <w:rPr>
          <w:sz w:val="28"/>
          <w:szCs w:val="28"/>
        </w:rPr>
      </w:pPr>
      <w:r w:rsidRPr="009248EB">
        <w:rPr>
          <w:sz w:val="28"/>
          <w:szCs w:val="28"/>
        </w:rPr>
        <w:t>Guidelines for Submissio</w:t>
      </w:r>
      <w:r w:rsidR="00244AA8">
        <w:rPr>
          <w:sz w:val="28"/>
          <w:szCs w:val="28"/>
        </w:rPr>
        <w:t>n</w:t>
      </w:r>
    </w:p>
    <w:p w14:paraId="7227976F" w14:textId="77777777" w:rsidR="00173F2A" w:rsidRPr="00244AA8" w:rsidRDefault="00173F2A" w:rsidP="00244AA8">
      <w:pPr>
        <w:spacing w:line="360" w:lineRule="auto"/>
        <w:rPr>
          <w:sz w:val="24"/>
        </w:rPr>
      </w:pPr>
      <w:r w:rsidRPr="00244AA8">
        <w:rPr>
          <w:i/>
          <w:sz w:val="24"/>
        </w:rPr>
        <w:t>Citation</w:t>
      </w:r>
      <w:r w:rsidRPr="00244AA8">
        <w:rPr>
          <w:sz w:val="24"/>
        </w:rPr>
        <w:t xml:space="preserve"> of the </w:t>
      </w:r>
      <w:r w:rsidRPr="00244AA8">
        <w:rPr>
          <w:i/>
          <w:sz w:val="24"/>
        </w:rPr>
        <w:t>references</w:t>
      </w:r>
      <w:r w:rsidRPr="00244AA8">
        <w:rPr>
          <w:sz w:val="24"/>
        </w:rPr>
        <w:t xml:space="preserve"> in the text is necessary in all the parts.</w:t>
      </w:r>
    </w:p>
    <w:p w14:paraId="5553EB05" w14:textId="77777777" w:rsidR="00173F2A" w:rsidRPr="00244AA8" w:rsidRDefault="00173F2A" w:rsidP="00244AA8">
      <w:pPr>
        <w:numPr>
          <w:ilvl w:val="0"/>
          <w:numId w:val="4"/>
        </w:numPr>
        <w:spacing w:line="360" w:lineRule="auto"/>
        <w:rPr>
          <w:sz w:val="24"/>
        </w:rPr>
      </w:pPr>
      <w:r w:rsidRPr="00244AA8">
        <w:rPr>
          <w:sz w:val="24"/>
        </w:rPr>
        <w:t xml:space="preserve">Divide your discussions </w:t>
      </w:r>
      <w:r w:rsidRPr="00244AA8">
        <w:rPr>
          <w:sz w:val="24"/>
          <w:u w:val="single"/>
        </w:rPr>
        <w:t>clearly as per the sections</w:t>
      </w:r>
      <w:r w:rsidRPr="00244AA8">
        <w:rPr>
          <w:sz w:val="24"/>
        </w:rPr>
        <w:t xml:space="preserve"> mentioned above.</w:t>
      </w:r>
    </w:p>
    <w:p w14:paraId="612BA7F7" w14:textId="77777777" w:rsidR="00173F2A" w:rsidRPr="00244AA8" w:rsidRDefault="00173F2A" w:rsidP="00244AA8">
      <w:pPr>
        <w:numPr>
          <w:ilvl w:val="0"/>
          <w:numId w:val="2"/>
        </w:numPr>
        <w:spacing w:line="360" w:lineRule="auto"/>
        <w:rPr>
          <w:sz w:val="24"/>
        </w:rPr>
      </w:pPr>
      <w:r w:rsidRPr="00244AA8">
        <w:rPr>
          <w:b/>
          <w:i/>
          <w:sz w:val="24"/>
        </w:rPr>
        <w:t>Please note: Marks will be awarded only to the sections and sub-sections clearly indicated as per the problem statement.</w:t>
      </w:r>
    </w:p>
    <w:p w14:paraId="62D78EDD" w14:textId="77777777" w:rsidR="0097081F" w:rsidRPr="00244AA8" w:rsidRDefault="00173F2A" w:rsidP="00244AA8">
      <w:pPr>
        <w:numPr>
          <w:ilvl w:val="0"/>
          <w:numId w:val="2"/>
        </w:numPr>
        <w:spacing w:line="360" w:lineRule="auto"/>
        <w:rPr>
          <w:b/>
          <w:i/>
          <w:sz w:val="24"/>
        </w:rPr>
      </w:pPr>
      <w:r w:rsidRPr="00244AA8">
        <w:rPr>
          <w:b/>
          <w:i/>
          <w:sz w:val="24"/>
        </w:rPr>
        <w:t>A presentation on the assignment shou</w:t>
      </w:r>
      <w:r w:rsidR="008F001B" w:rsidRPr="00244AA8">
        <w:rPr>
          <w:b/>
          <w:i/>
          <w:sz w:val="24"/>
        </w:rPr>
        <w:t xml:space="preserve">ld be given to the Course leader in </w:t>
      </w:r>
      <w:r w:rsidRPr="00244AA8">
        <w:rPr>
          <w:b/>
          <w:i/>
          <w:sz w:val="24"/>
        </w:rPr>
        <w:t>RUAS format only.</w:t>
      </w:r>
    </w:p>
    <w:p w14:paraId="02908FDA" w14:textId="36170ADC" w:rsidR="0097081F" w:rsidRPr="00244AA8" w:rsidRDefault="0097081F" w:rsidP="00244AA8">
      <w:pPr>
        <w:spacing w:line="360" w:lineRule="auto"/>
        <w:jc w:val="center"/>
        <w:rPr>
          <w:sz w:val="24"/>
        </w:rPr>
      </w:pPr>
      <w:r w:rsidRPr="00244AA8">
        <w:rPr>
          <w:sz w:val="24"/>
        </w:rPr>
        <w:sym w:font="Wingdings 2" w:char="F065"/>
      </w:r>
      <w:r w:rsidRPr="00244AA8">
        <w:rPr>
          <w:sz w:val="24"/>
        </w:rPr>
        <w:sym w:font="Wingdings 2" w:char="F066"/>
      </w:r>
    </w:p>
    <w:p w14:paraId="2D087795" w14:textId="789AB8FD" w:rsidR="00E75401" w:rsidRPr="00244AA8" w:rsidRDefault="00E75401" w:rsidP="00244AA8">
      <w:pPr>
        <w:spacing w:line="360" w:lineRule="auto"/>
        <w:jc w:val="center"/>
        <w:rPr>
          <w:sz w:val="24"/>
        </w:rPr>
      </w:pPr>
    </w:p>
    <w:p w14:paraId="2DBDF8A1" w14:textId="77777777" w:rsidR="00E75401" w:rsidRPr="00244AA8" w:rsidRDefault="00E75401" w:rsidP="00244AA8">
      <w:pPr>
        <w:pStyle w:val="BodyText"/>
        <w:spacing w:before="1" w:line="360" w:lineRule="auto"/>
      </w:pPr>
      <w:r w:rsidRPr="00244AA8">
        <w:rPr>
          <w:b/>
          <w:color w:val="211F1F"/>
        </w:rPr>
        <w:t>CO-1.</w:t>
      </w:r>
      <w:r w:rsidRPr="00244AA8">
        <w:rPr>
          <w:b/>
          <w:color w:val="211F1F"/>
          <w:spacing w:val="32"/>
        </w:rPr>
        <w:t xml:space="preserve"> </w:t>
      </w:r>
      <w:r w:rsidRPr="00244AA8">
        <w:rPr>
          <w:color w:val="211F1F"/>
        </w:rPr>
        <w:t>Describe</w:t>
      </w:r>
      <w:r w:rsidRPr="00244AA8">
        <w:rPr>
          <w:color w:val="211F1F"/>
          <w:spacing w:val="-2"/>
        </w:rPr>
        <w:t xml:space="preserve"> </w:t>
      </w:r>
      <w:r w:rsidRPr="00244AA8">
        <w:rPr>
          <w:color w:val="211F1F"/>
        </w:rPr>
        <w:t>the</w:t>
      </w:r>
      <w:r w:rsidRPr="00244AA8">
        <w:rPr>
          <w:color w:val="211F1F"/>
          <w:spacing w:val="-6"/>
        </w:rPr>
        <w:t xml:space="preserve"> </w:t>
      </w:r>
      <w:r w:rsidRPr="00244AA8">
        <w:rPr>
          <w:color w:val="211F1F"/>
        </w:rPr>
        <w:t>facilities—features,</w:t>
      </w:r>
      <w:r w:rsidRPr="00244AA8">
        <w:rPr>
          <w:color w:val="211F1F"/>
          <w:spacing w:val="-5"/>
        </w:rPr>
        <w:t xml:space="preserve"> </w:t>
      </w:r>
      <w:r w:rsidRPr="00244AA8">
        <w:rPr>
          <w:color w:val="211F1F"/>
        </w:rPr>
        <w:t>constructs,</w:t>
      </w:r>
      <w:r w:rsidRPr="00244AA8">
        <w:rPr>
          <w:color w:val="211F1F"/>
          <w:spacing w:val="-3"/>
        </w:rPr>
        <w:t xml:space="preserve"> </w:t>
      </w:r>
      <w:r w:rsidRPr="00244AA8">
        <w:rPr>
          <w:color w:val="211F1F"/>
        </w:rPr>
        <w:t>idioms,</w:t>
      </w:r>
      <w:r w:rsidRPr="00244AA8">
        <w:rPr>
          <w:color w:val="211F1F"/>
          <w:spacing w:val="-3"/>
        </w:rPr>
        <w:t xml:space="preserve"> </w:t>
      </w:r>
      <w:r w:rsidRPr="00244AA8">
        <w:rPr>
          <w:color w:val="211F1F"/>
        </w:rPr>
        <w:t>patterns</w:t>
      </w:r>
      <w:r w:rsidRPr="00244AA8">
        <w:rPr>
          <w:color w:val="211F1F"/>
          <w:spacing w:val="-2"/>
        </w:rPr>
        <w:t xml:space="preserve"> </w:t>
      </w:r>
      <w:r w:rsidRPr="00244AA8">
        <w:rPr>
          <w:color w:val="211F1F"/>
        </w:rPr>
        <w:t>and</w:t>
      </w:r>
      <w:r w:rsidRPr="00244AA8">
        <w:rPr>
          <w:color w:val="211F1F"/>
          <w:spacing w:val="-4"/>
        </w:rPr>
        <w:t xml:space="preserve"> </w:t>
      </w:r>
      <w:r w:rsidRPr="00244AA8">
        <w:rPr>
          <w:color w:val="211F1F"/>
        </w:rPr>
        <w:t>packages—of</w:t>
      </w:r>
      <w:r w:rsidRPr="00244AA8">
        <w:rPr>
          <w:color w:val="211F1F"/>
          <w:spacing w:val="-5"/>
        </w:rPr>
        <w:t xml:space="preserve"> </w:t>
      </w:r>
      <w:r w:rsidRPr="00244AA8">
        <w:rPr>
          <w:color w:val="211F1F"/>
        </w:rPr>
        <w:t>Python</w:t>
      </w:r>
      <w:r w:rsidRPr="00244AA8">
        <w:rPr>
          <w:color w:val="211F1F"/>
          <w:spacing w:val="-46"/>
        </w:rPr>
        <w:t xml:space="preserve"> </w:t>
      </w:r>
      <w:r w:rsidRPr="00244AA8">
        <w:rPr>
          <w:color w:val="211F1F"/>
        </w:rPr>
        <w:t>programming</w:t>
      </w:r>
      <w:r w:rsidRPr="00244AA8">
        <w:rPr>
          <w:color w:val="211F1F"/>
          <w:spacing w:val="-2"/>
        </w:rPr>
        <w:t xml:space="preserve"> </w:t>
      </w:r>
      <w:r w:rsidRPr="00244AA8">
        <w:rPr>
          <w:color w:val="211F1F"/>
        </w:rPr>
        <w:t>platform</w:t>
      </w:r>
      <w:r w:rsidRPr="00244AA8">
        <w:rPr>
          <w:color w:val="211F1F"/>
          <w:spacing w:val="1"/>
        </w:rPr>
        <w:t xml:space="preserve"> </w:t>
      </w:r>
      <w:r w:rsidRPr="00244AA8">
        <w:rPr>
          <w:color w:val="211F1F"/>
        </w:rPr>
        <w:t>for</w:t>
      </w:r>
      <w:r w:rsidRPr="00244AA8">
        <w:rPr>
          <w:color w:val="211F1F"/>
          <w:spacing w:val="-2"/>
        </w:rPr>
        <w:t xml:space="preserve"> </w:t>
      </w:r>
      <w:r w:rsidRPr="00244AA8">
        <w:rPr>
          <w:color w:val="211F1F"/>
        </w:rPr>
        <w:t>building</w:t>
      </w:r>
      <w:r w:rsidRPr="00244AA8">
        <w:rPr>
          <w:color w:val="211F1F"/>
          <w:spacing w:val="-1"/>
        </w:rPr>
        <w:t xml:space="preserve"> </w:t>
      </w:r>
      <w:r w:rsidRPr="00244AA8">
        <w:rPr>
          <w:color w:val="211F1F"/>
        </w:rPr>
        <w:t>data science</w:t>
      </w:r>
      <w:r w:rsidRPr="00244AA8">
        <w:rPr>
          <w:color w:val="211F1F"/>
          <w:spacing w:val="-2"/>
        </w:rPr>
        <w:t xml:space="preserve"> </w:t>
      </w:r>
      <w:r w:rsidRPr="00244AA8">
        <w:rPr>
          <w:color w:val="211F1F"/>
        </w:rPr>
        <w:t>tasks</w:t>
      </w:r>
    </w:p>
    <w:p w14:paraId="6BF7FE8B" w14:textId="77777777" w:rsidR="00E75401" w:rsidRPr="00244AA8" w:rsidRDefault="00E75401" w:rsidP="00244AA8">
      <w:pPr>
        <w:pStyle w:val="BodyText"/>
        <w:spacing w:line="360" w:lineRule="auto"/>
      </w:pPr>
      <w:r w:rsidRPr="00244AA8">
        <w:rPr>
          <w:b/>
          <w:color w:val="211F1F"/>
        </w:rPr>
        <w:t>CO-2.</w:t>
      </w:r>
      <w:r w:rsidRPr="00244AA8">
        <w:rPr>
          <w:b/>
          <w:color w:val="211F1F"/>
          <w:spacing w:val="16"/>
        </w:rPr>
        <w:t xml:space="preserve"> </w:t>
      </w:r>
      <w:r w:rsidRPr="00244AA8">
        <w:rPr>
          <w:color w:val="211F1F"/>
        </w:rPr>
        <w:t>Explain</w:t>
      </w:r>
      <w:r w:rsidRPr="00244AA8">
        <w:rPr>
          <w:color w:val="211F1F"/>
          <w:spacing w:val="-8"/>
        </w:rPr>
        <w:t xml:space="preserve"> </w:t>
      </w:r>
      <w:r w:rsidRPr="00244AA8">
        <w:rPr>
          <w:color w:val="211F1F"/>
        </w:rPr>
        <w:t>the</w:t>
      </w:r>
      <w:r w:rsidRPr="00244AA8">
        <w:rPr>
          <w:color w:val="211F1F"/>
          <w:spacing w:val="-3"/>
        </w:rPr>
        <w:t xml:space="preserve"> </w:t>
      </w:r>
      <w:r w:rsidRPr="00244AA8">
        <w:rPr>
          <w:color w:val="211F1F"/>
        </w:rPr>
        <w:t>applicability</w:t>
      </w:r>
      <w:r w:rsidRPr="00244AA8">
        <w:rPr>
          <w:color w:val="211F1F"/>
          <w:spacing w:val="-8"/>
        </w:rPr>
        <w:t xml:space="preserve"> </w:t>
      </w:r>
      <w:r w:rsidRPr="00244AA8">
        <w:rPr>
          <w:color w:val="211F1F"/>
        </w:rPr>
        <w:t>of</w:t>
      </w:r>
      <w:r w:rsidRPr="00244AA8">
        <w:rPr>
          <w:color w:val="211F1F"/>
          <w:spacing w:val="-6"/>
        </w:rPr>
        <w:t xml:space="preserve"> </w:t>
      </w:r>
      <w:r w:rsidRPr="00244AA8">
        <w:rPr>
          <w:color w:val="211F1F"/>
        </w:rPr>
        <w:t>the</w:t>
      </w:r>
      <w:r w:rsidRPr="00244AA8">
        <w:rPr>
          <w:color w:val="211F1F"/>
          <w:spacing w:val="-6"/>
        </w:rPr>
        <w:t xml:space="preserve"> </w:t>
      </w:r>
      <w:r w:rsidRPr="00244AA8">
        <w:rPr>
          <w:color w:val="211F1F"/>
        </w:rPr>
        <w:t>Python</w:t>
      </w:r>
      <w:r w:rsidRPr="00244AA8">
        <w:rPr>
          <w:color w:val="211F1F"/>
          <w:spacing w:val="-7"/>
        </w:rPr>
        <w:t xml:space="preserve"> </w:t>
      </w:r>
      <w:r w:rsidRPr="00244AA8">
        <w:rPr>
          <w:color w:val="211F1F"/>
        </w:rPr>
        <w:t>programming</w:t>
      </w:r>
      <w:r w:rsidRPr="00244AA8">
        <w:rPr>
          <w:color w:val="211F1F"/>
          <w:spacing w:val="-6"/>
        </w:rPr>
        <w:t xml:space="preserve"> </w:t>
      </w:r>
      <w:r w:rsidRPr="00244AA8">
        <w:rPr>
          <w:color w:val="211F1F"/>
        </w:rPr>
        <w:t>constructs</w:t>
      </w:r>
      <w:r w:rsidRPr="00244AA8">
        <w:rPr>
          <w:color w:val="211F1F"/>
          <w:spacing w:val="-8"/>
        </w:rPr>
        <w:t xml:space="preserve"> </w:t>
      </w:r>
      <w:r w:rsidRPr="00244AA8">
        <w:rPr>
          <w:color w:val="211F1F"/>
        </w:rPr>
        <w:t>for</w:t>
      </w:r>
      <w:r w:rsidRPr="00244AA8">
        <w:rPr>
          <w:color w:val="211F1F"/>
          <w:spacing w:val="-8"/>
        </w:rPr>
        <w:t xml:space="preserve"> </w:t>
      </w:r>
      <w:r w:rsidRPr="00244AA8">
        <w:rPr>
          <w:color w:val="211F1F"/>
        </w:rPr>
        <w:t>a</w:t>
      </w:r>
      <w:r w:rsidRPr="00244AA8">
        <w:rPr>
          <w:color w:val="211F1F"/>
          <w:spacing w:val="-4"/>
        </w:rPr>
        <w:t xml:space="preserve"> </w:t>
      </w:r>
      <w:r w:rsidRPr="00244AA8">
        <w:rPr>
          <w:color w:val="211F1F"/>
        </w:rPr>
        <w:t>given</w:t>
      </w:r>
      <w:r w:rsidRPr="00244AA8">
        <w:rPr>
          <w:color w:val="211F1F"/>
          <w:spacing w:val="-7"/>
        </w:rPr>
        <w:t xml:space="preserve"> </w:t>
      </w:r>
      <w:r w:rsidRPr="00244AA8">
        <w:rPr>
          <w:color w:val="211F1F"/>
        </w:rPr>
        <w:t>task</w:t>
      </w:r>
    </w:p>
    <w:p w14:paraId="23ED1455" w14:textId="77777777" w:rsidR="00E75401" w:rsidRPr="00244AA8" w:rsidRDefault="00E75401" w:rsidP="00244AA8">
      <w:pPr>
        <w:pStyle w:val="BodyText"/>
        <w:spacing w:line="360" w:lineRule="auto"/>
      </w:pPr>
      <w:r w:rsidRPr="00244AA8">
        <w:rPr>
          <w:b/>
          <w:color w:val="211F1F"/>
        </w:rPr>
        <w:t>CO-3.</w:t>
      </w:r>
      <w:r w:rsidRPr="00244AA8">
        <w:rPr>
          <w:b/>
          <w:color w:val="211F1F"/>
          <w:spacing w:val="13"/>
        </w:rPr>
        <w:t xml:space="preserve"> </w:t>
      </w:r>
      <w:r w:rsidRPr="00244AA8">
        <w:rPr>
          <w:color w:val="211F1F"/>
        </w:rPr>
        <w:t>Choose/recommend</w:t>
      </w:r>
      <w:r w:rsidRPr="00244AA8">
        <w:rPr>
          <w:color w:val="211F1F"/>
          <w:spacing w:val="-9"/>
        </w:rPr>
        <w:t xml:space="preserve"> </w:t>
      </w:r>
      <w:r w:rsidRPr="00244AA8">
        <w:rPr>
          <w:color w:val="211F1F"/>
        </w:rPr>
        <w:t>appropriate</w:t>
      </w:r>
      <w:r w:rsidRPr="00244AA8">
        <w:rPr>
          <w:color w:val="211F1F"/>
          <w:spacing w:val="-6"/>
        </w:rPr>
        <w:t xml:space="preserve"> </w:t>
      </w:r>
      <w:r w:rsidRPr="00244AA8">
        <w:rPr>
          <w:color w:val="211F1F"/>
        </w:rPr>
        <w:t>facilities</w:t>
      </w:r>
      <w:r w:rsidRPr="00244AA8">
        <w:rPr>
          <w:color w:val="211F1F"/>
          <w:spacing w:val="-7"/>
        </w:rPr>
        <w:t xml:space="preserve"> </w:t>
      </w:r>
      <w:r w:rsidRPr="00244AA8">
        <w:rPr>
          <w:color w:val="211F1F"/>
        </w:rPr>
        <w:t>of</w:t>
      </w:r>
      <w:r w:rsidRPr="00244AA8">
        <w:rPr>
          <w:color w:val="211F1F"/>
          <w:spacing w:val="-12"/>
        </w:rPr>
        <w:t xml:space="preserve"> </w:t>
      </w:r>
      <w:r w:rsidRPr="00244AA8">
        <w:rPr>
          <w:color w:val="211F1F"/>
        </w:rPr>
        <w:t>Python</w:t>
      </w:r>
      <w:r w:rsidRPr="00244AA8">
        <w:rPr>
          <w:color w:val="211F1F"/>
          <w:spacing w:val="-6"/>
        </w:rPr>
        <w:t xml:space="preserve"> </w:t>
      </w:r>
      <w:r w:rsidRPr="00244AA8">
        <w:rPr>
          <w:color w:val="211F1F"/>
        </w:rPr>
        <w:t>for</w:t>
      </w:r>
      <w:r w:rsidRPr="00244AA8">
        <w:rPr>
          <w:color w:val="211F1F"/>
          <w:spacing w:val="-7"/>
        </w:rPr>
        <w:t xml:space="preserve"> </w:t>
      </w:r>
      <w:r w:rsidRPr="00244AA8">
        <w:rPr>
          <w:color w:val="211F1F"/>
        </w:rPr>
        <w:t>data</w:t>
      </w:r>
      <w:r w:rsidRPr="00244AA8">
        <w:rPr>
          <w:color w:val="211F1F"/>
          <w:spacing w:val="-8"/>
        </w:rPr>
        <w:t xml:space="preserve"> </w:t>
      </w:r>
      <w:r w:rsidRPr="00244AA8">
        <w:rPr>
          <w:color w:val="211F1F"/>
        </w:rPr>
        <w:t>science</w:t>
      </w:r>
      <w:r w:rsidRPr="00244AA8">
        <w:rPr>
          <w:color w:val="211F1F"/>
          <w:spacing w:val="-5"/>
        </w:rPr>
        <w:t xml:space="preserve"> </w:t>
      </w:r>
      <w:r w:rsidRPr="00244AA8">
        <w:rPr>
          <w:color w:val="211F1F"/>
        </w:rPr>
        <w:t>tasks</w:t>
      </w:r>
    </w:p>
    <w:p w14:paraId="5931C1D7" w14:textId="77777777" w:rsidR="00E75401" w:rsidRPr="00244AA8" w:rsidRDefault="00E75401" w:rsidP="00244AA8">
      <w:pPr>
        <w:pStyle w:val="BodyText"/>
        <w:spacing w:before="1" w:line="360" w:lineRule="auto"/>
        <w:rPr>
          <w:highlight w:val="yellow"/>
        </w:rPr>
      </w:pPr>
      <w:r w:rsidRPr="00244AA8">
        <w:rPr>
          <w:b/>
          <w:color w:val="211F1F"/>
          <w:highlight w:val="yellow"/>
        </w:rPr>
        <w:t>CO-4.</w:t>
      </w:r>
      <w:r w:rsidRPr="00244AA8">
        <w:rPr>
          <w:b/>
          <w:color w:val="211F1F"/>
          <w:spacing w:val="12"/>
          <w:highlight w:val="yellow"/>
        </w:rPr>
        <w:t xml:space="preserve"> </w:t>
      </w:r>
      <w:r w:rsidRPr="00244AA8">
        <w:rPr>
          <w:color w:val="211F1F"/>
          <w:highlight w:val="yellow"/>
        </w:rPr>
        <w:t>Design</w:t>
      </w:r>
      <w:r w:rsidRPr="00244AA8">
        <w:rPr>
          <w:color w:val="211F1F"/>
          <w:spacing w:val="-6"/>
          <w:highlight w:val="yellow"/>
        </w:rPr>
        <w:t xml:space="preserve"> </w:t>
      </w:r>
      <w:r w:rsidRPr="00244AA8">
        <w:rPr>
          <w:color w:val="211F1F"/>
          <w:highlight w:val="yellow"/>
        </w:rPr>
        <w:t>data</w:t>
      </w:r>
      <w:r w:rsidRPr="00244AA8">
        <w:rPr>
          <w:color w:val="211F1F"/>
          <w:spacing w:val="-8"/>
          <w:highlight w:val="yellow"/>
        </w:rPr>
        <w:t xml:space="preserve"> </w:t>
      </w:r>
      <w:r w:rsidRPr="00244AA8">
        <w:rPr>
          <w:color w:val="211F1F"/>
          <w:highlight w:val="yellow"/>
        </w:rPr>
        <w:t>science</w:t>
      </w:r>
      <w:r w:rsidRPr="00244AA8">
        <w:rPr>
          <w:color w:val="211F1F"/>
          <w:spacing w:val="-6"/>
          <w:highlight w:val="yellow"/>
        </w:rPr>
        <w:t xml:space="preserve"> </w:t>
      </w:r>
      <w:r w:rsidRPr="00244AA8">
        <w:rPr>
          <w:color w:val="211F1F"/>
          <w:highlight w:val="yellow"/>
        </w:rPr>
        <w:t>tasks</w:t>
      </w:r>
      <w:r w:rsidRPr="00244AA8">
        <w:rPr>
          <w:color w:val="211F1F"/>
          <w:spacing w:val="-4"/>
          <w:highlight w:val="yellow"/>
        </w:rPr>
        <w:t xml:space="preserve"> </w:t>
      </w:r>
      <w:r w:rsidRPr="00244AA8">
        <w:rPr>
          <w:color w:val="211F1F"/>
          <w:highlight w:val="yellow"/>
        </w:rPr>
        <w:t>using</w:t>
      </w:r>
      <w:r w:rsidRPr="00244AA8">
        <w:rPr>
          <w:color w:val="211F1F"/>
          <w:spacing w:val="-7"/>
          <w:highlight w:val="yellow"/>
        </w:rPr>
        <w:t xml:space="preserve"> </w:t>
      </w:r>
      <w:r w:rsidRPr="00244AA8">
        <w:rPr>
          <w:color w:val="211F1F"/>
          <w:highlight w:val="yellow"/>
        </w:rPr>
        <w:t>the</w:t>
      </w:r>
      <w:r w:rsidRPr="00244AA8">
        <w:rPr>
          <w:color w:val="211F1F"/>
          <w:spacing w:val="-6"/>
          <w:highlight w:val="yellow"/>
        </w:rPr>
        <w:t xml:space="preserve"> </w:t>
      </w:r>
      <w:r w:rsidRPr="00244AA8">
        <w:rPr>
          <w:color w:val="211F1F"/>
          <w:highlight w:val="yellow"/>
        </w:rPr>
        <w:t>facilities</w:t>
      </w:r>
      <w:r w:rsidRPr="00244AA8">
        <w:rPr>
          <w:color w:val="211F1F"/>
          <w:spacing w:val="-6"/>
          <w:highlight w:val="yellow"/>
        </w:rPr>
        <w:t xml:space="preserve"> </w:t>
      </w:r>
      <w:r w:rsidRPr="00244AA8">
        <w:rPr>
          <w:color w:val="211F1F"/>
          <w:highlight w:val="yellow"/>
        </w:rPr>
        <w:t>of</w:t>
      </w:r>
      <w:r w:rsidRPr="00244AA8">
        <w:rPr>
          <w:color w:val="211F1F"/>
          <w:spacing w:val="-12"/>
          <w:highlight w:val="yellow"/>
        </w:rPr>
        <w:t xml:space="preserve"> </w:t>
      </w:r>
      <w:r w:rsidRPr="00244AA8">
        <w:rPr>
          <w:color w:val="211F1F"/>
          <w:highlight w:val="yellow"/>
        </w:rPr>
        <w:t>Python</w:t>
      </w:r>
      <w:r w:rsidRPr="00244AA8">
        <w:rPr>
          <w:color w:val="211F1F"/>
          <w:spacing w:val="-10"/>
          <w:highlight w:val="yellow"/>
        </w:rPr>
        <w:t xml:space="preserve"> </w:t>
      </w:r>
      <w:r w:rsidRPr="00244AA8">
        <w:rPr>
          <w:color w:val="211F1F"/>
          <w:highlight w:val="yellow"/>
        </w:rPr>
        <w:t>platform</w:t>
      </w:r>
    </w:p>
    <w:p w14:paraId="0FCC3974" w14:textId="77777777" w:rsidR="00244AA8" w:rsidRDefault="00E75401" w:rsidP="00244AA8">
      <w:pPr>
        <w:pStyle w:val="BodyText"/>
        <w:spacing w:line="360" w:lineRule="auto"/>
        <w:ind w:right="851"/>
        <w:rPr>
          <w:highlight w:val="yellow"/>
        </w:rPr>
      </w:pPr>
      <w:r w:rsidRPr="00244AA8">
        <w:rPr>
          <w:b/>
          <w:color w:val="211F1F"/>
          <w:highlight w:val="yellow"/>
        </w:rPr>
        <w:t>CO-5.</w:t>
      </w:r>
      <w:r w:rsidRPr="00244AA8">
        <w:rPr>
          <w:b/>
          <w:color w:val="211F1F"/>
          <w:spacing w:val="38"/>
          <w:highlight w:val="yellow"/>
        </w:rPr>
        <w:t xml:space="preserve"> </w:t>
      </w:r>
      <w:r w:rsidRPr="00244AA8">
        <w:rPr>
          <w:color w:val="211F1F"/>
          <w:highlight w:val="yellow"/>
        </w:rPr>
        <w:t>Use parallelization</w:t>
      </w:r>
      <w:r w:rsidRPr="00244AA8">
        <w:rPr>
          <w:color w:val="211F1F"/>
          <w:spacing w:val="-2"/>
          <w:highlight w:val="yellow"/>
        </w:rPr>
        <w:t xml:space="preserve"> </w:t>
      </w:r>
      <w:r w:rsidRPr="00244AA8">
        <w:rPr>
          <w:color w:val="211F1F"/>
          <w:highlight w:val="yellow"/>
        </w:rPr>
        <w:t>and</w:t>
      </w:r>
      <w:r w:rsidRPr="00244AA8">
        <w:rPr>
          <w:color w:val="211F1F"/>
          <w:spacing w:val="-1"/>
          <w:highlight w:val="yellow"/>
        </w:rPr>
        <w:t xml:space="preserve"> </w:t>
      </w:r>
      <w:r w:rsidRPr="00244AA8">
        <w:rPr>
          <w:color w:val="211F1F"/>
          <w:highlight w:val="yellow"/>
        </w:rPr>
        <w:t>advanced</w:t>
      </w:r>
      <w:r w:rsidRPr="00244AA8">
        <w:rPr>
          <w:color w:val="211F1F"/>
          <w:spacing w:val="-1"/>
          <w:highlight w:val="yellow"/>
        </w:rPr>
        <w:t xml:space="preserve"> </w:t>
      </w:r>
      <w:r w:rsidRPr="00244AA8">
        <w:rPr>
          <w:color w:val="211F1F"/>
          <w:highlight w:val="yellow"/>
        </w:rPr>
        <w:t>programming</w:t>
      </w:r>
      <w:r w:rsidRPr="00244AA8">
        <w:rPr>
          <w:color w:val="211F1F"/>
          <w:spacing w:val="-4"/>
          <w:highlight w:val="yellow"/>
        </w:rPr>
        <w:t xml:space="preserve"> </w:t>
      </w:r>
      <w:r w:rsidRPr="00244AA8">
        <w:rPr>
          <w:color w:val="211F1F"/>
          <w:highlight w:val="yellow"/>
        </w:rPr>
        <w:t>constructs in</w:t>
      </w:r>
      <w:r w:rsidRPr="00244AA8">
        <w:rPr>
          <w:color w:val="211F1F"/>
          <w:spacing w:val="-1"/>
          <w:highlight w:val="yellow"/>
        </w:rPr>
        <w:t xml:space="preserve"> </w:t>
      </w:r>
      <w:r w:rsidRPr="00244AA8">
        <w:rPr>
          <w:color w:val="211F1F"/>
          <w:highlight w:val="yellow"/>
        </w:rPr>
        <w:t>the design</w:t>
      </w:r>
      <w:r w:rsidRPr="00244AA8">
        <w:rPr>
          <w:color w:val="211F1F"/>
          <w:spacing w:val="-4"/>
          <w:highlight w:val="yellow"/>
        </w:rPr>
        <w:t xml:space="preserve"> </w:t>
      </w:r>
      <w:r w:rsidRPr="00244AA8">
        <w:rPr>
          <w:color w:val="211F1F"/>
          <w:highlight w:val="yellow"/>
        </w:rPr>
        <w:t>of</w:t>
      </w:r>
      <w:r w:rsidRPr="00244AA8">
        <w:rPr>
          <w:color w:val="211F1F"/>
          <w:spacing w:val="-3"/>
          <w:highlight w:val="yellow"/>
        </w:rPr>
        <w:t xml:space="preserve"> </w:t>
      </w:r>
      <w:r w:rsidRPr="00244AA8">
        <w:rPr>
          <w:color w:val="211F1F"/>
          <w:highlight w:val="yellow"/>
        </w:rPr>
        <w:t>data science</w:t>
      </w:r>
      <w:r w:rsidRPr="00244AA8">
        <w:rPr>
          <w:color w:val="211F1F"/>
          <w:spacing w:val="-47"/>
          <w:highlight w:val="yellow"/>
        </w:rPr>
        <w:t xml:space="preserve"> </w:t>
      </w:r>
      <w:r w:rsidRPr="00244AA8">
        <w:rPr>
          <w:color w:val="211F1F"/>
          <w:highlight w:val="yellow"/>
        </w:rPr>
        <w:t>tasks</w:t>
      </w:r>
    </w:p>
    <w:p w14:paraId="7069CBA4" w14:textId="6AFD3AF8" w:rsidR="00E75401" w:rsidRPr="00244AA8" w:rsidRDefault="00E75401" w:rsidP="00244AA8">
      <w:pPr>
        <w:pStyle w:val="BodyText"/>
        <w:spacing w:line="360" w:lineRule="auto"/>
        <w:ind w:right="851"/>
        <w:rPr>
          <w:highlight w:val="yellow"/>
        </w:rPr>
      </w:pPr>
      <w:r w:rsidRPr="00244AA8">
        <w:rPr>
          <w:b/>
          <w:color w:val="211F1F"/>
          <w:highlight w:val="yellow"/>
        </w:rPr>
        <w:t>CO-6.</w:t>
      </w:r>
      <w:r w:rsidRPr="00244AA8">
        <w:rPr>
          <w:b/>
          <w:color w:val="211F1F"/>
          <w:spacing w:val="10"/>
          <w:highlight w:val="yellow"/>
        </w:rPr>
        <w:t xml:space="preserve"> </w:t>
      </w:r>
      <w:r w:rsidRPr="00244AA8">
        <w:rPr>
          <w:color w:val="211F1F"/>
          <w:highlight w:val="yellow"/>
        </w:rPr>
        <w:t>Synthesize</w:t>
      </w:r>
      <w:r w:rsidRPr="00244AA8">
        <w:rPr>
          <w:color w:val="211F1F"/>
          <w:spacing w:val="-5"/>
          <w:highlight w:val="yellow"/>
        </w:rPr>
        <w:t xml:space="preserve"> </w:t>
      </w:r>
      <w:r w:rsidRPr="00244AA8">
        <w:rPr>
          <w:color w:val="211F1F"/>
          <w:highlight w:val="yellow"/>
        </w:rPr>
        <w:t>and</w:t>
      </w:r>
      <w:r w:rsidRPr="00244AA8">
        <w:rPr>
          <w:color w:val="211F1F"/>
          <w:spacing w:val="-10"/>
          <w:highlight w:val="yellow"/>
        </w:rPr>
        <w:t xml:space="preserve"> </w:t>
      </w:r>
      <w:r w:rsidRPr="00244AA8">
        <w:rPr>
          <w:color w:val="211F1F"/>
          <w:highlight w:val="yellow"/>
        </w:rPr>
        <w:t>test</w:t>
      </w:r>
      <w:r w:rsidRPr="00244AA8">
        <w:rPr>
          <w:color w:val="211F1F"/>
          <w:spacing w:val="-9"/>
          <w:highlight w:val="yellow"/>
        </w:rPr>
        <w:t xml:space="preserve"> </w:t>
      </w:r>
      <w:r w:rsidRPr="00244AA8">
        <w:rPr>
          <w:color w:val="211F1F"/>
          <w:highlight w:val="yellow"/>
        </w:rPr>
        <w:t>data</w:t>
      </w:r>
      <w:r w:rsidRPr="00244AA8">
        <w:rPr>
          <w:color w:val="211F1F"/>
          <w:spacing w:val="-5"/>
          <w:highlight w:val="yellow"/>
        </w:rPr>
        <w:t xml:space="preserve"> </w:t>
      </w:r>
      <w:r w:rsidRPr="00244AA8">
        <w:rPr>
          <w:color w:val="211F1F"/>
          <w:highlight w:val="yellow"/>
        </w:rPr>
        <w:t>science</w:t>
      </w:r>
      <w:r w:rsidRPr="00244AA8">
        <w:rPr>
          <w:color w:val="211F1F"/>
          <w:spacing w:val="-7"/>
          <w:highlight w:val="yellow"/>
        </w:rPr>
        <w:t xml:space="preserve"> </w:t>
      </w:r>
      <w:r w:rsidRPr="00244AA8">
        <w:rPr>
          <w:color w:val="211F1F"/>
          <w:highlight w:val="yellow"/>
        </w:rPr>
        <w:t>tasks</w:t>
      </w:r>
      <w:r w:rsidRPr="00244AA8">
        <w:rPr>
          <w:color w:val="211F1F"/>
          <w:spacing w:val="-7"/>
          <w:highlight w:val="yellow"/>
        </w:rPr>
        <w:t xml:space="preserve"> </w:t>
      </w:r>
      <w:r w:rsidRPr="00244AA8">
        <w:rPr>
          <w:color w:val="211F1F"/>
          <w:highlight w:val="yellow"/>
        </w:rPr>
        <w:t>employing</w:t>
      </w:r>
      <w:r w:rsidRPr="00244AA8">
        <w:rPr>
          <w:color w:val="211F1F"/>
          <w:spacing w:val="-7"/>
          <w:highlight w:val="yellow"/>
        </w:rPr>
        <w:t xml:space="preserve"> </w:t>
      </w:r>
      <w:r w:rsidRPr="00244AA8">
        <w:rPr>
          <w:color w:val="211F1F"/>
          <w:highlight w:val="yellow"/>
        </w:rPr>
        <w:t>the</w:t>
      </w:r>
      <w:r w:rsidRPr="00244AA8">
        <w:rPr>
          <w:color w:val="211F1F"/>
          <w:spacing w:val="-7"/>
          <w:highlight w:val="yellow"/>
        </w:rPr>
        <w:t xml:space="preserve"> </w:t>
      </w:r>
      <w:r w:rsidRPr="00244AA8">
        <w:rPr>
          <w:color w:val="211F1F"/>
          <w:highlight w:val="yellow"/>
        </w:rPr>
        <w:t>Python</w:t>
      </w:r>
      <w:r w:rsidRPr="00244AA8">
        <w:rPr>
          <w:color w:val="211F1F"/>
          <w:spacing w:val="-8"/>
          <w:highlight w:val="yellow"/>
        </w:rPr>
        <w:t xml:space="preserve"> </w:t>
      </w:r>
      <w:r w:rsidRPr="00244AA8">
        <w:rPr>
          <w:color w:val="211F1F"/>
          <w:highlight w:val="yellow"/>
        </w:rPr>
        <w:t>platform</w:t>
      </w:r>
      <w:r w:rsidRPr="00244AA8">
        <w:rPr>
          <w:color w:val="211F1F"/>
          <w:spacing w:val="-4"/>
          <w:highlight w:val="yellow"/>
        </w:rPr>
        <w:t xml:space="preserve"> </w:t>
      </w:r>
      <w:r w:rsidRPr="00244AA8">
        <w:rPr>
          <w:color w:val="211F1F"/>
          <w:highlight w:val="yellow"/>
        </w:rPr>
        <w:t>facilities</w:t>
      </w:r>
    </w:p>
    <w:p w14:paraId="62B7B393" w14:textId="77777777" w:rsidR="00E75401" w:rsidRDefault="00E75401" w:rsidP="00863957">
      <w:pPr>
        <w:spacing w:line="276" w:lineRule="auto"/>
        <w:jc w:val="center"/>
        <w:rPr>
          <w:sz w:val="28"/>
          <w:szCs w:val="28"/>
        </w:rPr>
      </w:pPr>
    </w:p>
    <w:p w14:paraId="54A3384E" w14:textId="77777777" w:rsidR="00244AA8" w:rsidRDefault="00244AA8" w:rsidP="00863957">
      <w:pPr>
        <w:spacing w:line="276" w:lineRule="auto"/>
        <w:jc w:val="center"/>
        <w:rPr>
          <w:sz w:val="28"/>
          <w:szCs w:val="28"/>
        </w:rPr>
      </w:pPr>
    </w:p>
    <w:p w14:paraId="57CFBDCA" w14:textId="77777777" w:rsidR="00244AA8" w:rsidRDefault="00244AA8" w:rsidP="00863957">
      <w:pPr>
        <w:spacing w:line="276" w:lineRule="auto"/>
        <w:jc w:val="center"/>
        <w:rPr>
          <w:sz w:val="28"/>
          <w:szCs w:val="28"/>
        </w:rPr>
      </w:pPr>
    </w:p>
    <w:p w14:paraId="356DF3D3" w14:textId="77777777" w:rsidR="00244AA8" w:rsidRDefault="00244AA8" w:rsidP="00863957">
      <w:pPr>
        <w:spacing w:line="276" w:lineRule="auto"/>
        <w:jc w:val="center"/>
        <w:rPr>
          <w:sz w:val="28"/>
          <w:szCs w:val="28"/>
        </w:rPr>
      </w:pPr>
    </w:p>
    <w:p w14:paraId="0230C6AC" w14:textId="77777777" w:rsidR="00244AA8" w:rsidRDefault="00244AA8" w:rsidP="00863957">
      <w:pPr>
        <w:spacing w:line="276" w:lineRule="auto"/>
        <w:jc w:val="center"/>
        <w:rPr>
          <w:sz w:val="28"/>
          <w:szCs w:val="28"/>
        </w:rPr>
      </w:pPr>
    </w:p>
    <w:p w14:paraId="21EEA1CE" w14:textId="77777777" w:rsidR="00244AA8" w:rsidRDefault="00244AA8" w:rsidP="00863957">
      <w:pPr>
        <w:spacing w:line="276" w:lineRule="auto"/>
        <w:jc w:val="center"/>
        <w:rPr>
          <w:sz w:val="28"/>
          <w:szCs w:val="28"/>
        </w:rPr>
      </w:pPr>
    </w:p>
    <w:p w14:paraId="62031F89" w14:textId="77777777" w:rsidR="00244AA8" w:rsidRDefault="00244AA8" w:rsidP="00863957">
      <w:pPr>
        <w:spacing w:line="276" w:lineRule="auto"/>
        <w:jc w:val="center"/>
        <w:rPr>
          <w:sz w:val="28"/>
          <w:szCs w:val="28"/>
        </w:rPr>
      </w:pPr>
    </w:p>
    <w:p w14:paraId="4EEF5B9C" w14:textId="77777777" w:rsidR="00244AA8" w:rsidRDefault="00244AA8" w:rsidP="00863957">
      <w:pPr>
        <w:spacing w:line="276" w:lineRule="auto"/>
        <w:jc w:val="center"/>
        <w:rPr>
          <w:sz w:val="28"/>
          <w:szCs w:val="28"/>
        </w:rPr>
      </w:pPr>
    </w:p>
    <w:p w14:paraId="6D6D5379" w14:textId="77777777" w:rsidR="00244AA8" w:rsidRDefault="00244AA8" w:rsidP="00863957">
      <w:pPr>
        <w:spacing w:line="276" w:lineRule="auto"/>
        <w:jc w:val="center"/>
        <w:rPr>
          <w:sz w:val="28"/>
          <w:szCs w:val="28"/>
        </w:rPr>
      </w:pPr>
    </w:p>
    <w:p w14:paraId="229F9AAA" w14:textId="77777777" w:rsidR="00244AA8" w:rsidRDefault="00244AA8" w:rsidP="00863957">
      <w:pPr>
        <w:spacing w:line="276" w:lineRule="auto"/>
        <w:jc w:val="center"/>
        <w:rPr>
          <w:sz w:val="28"/>
          <w:szCs w:val="28"/>
        </w:rPr>
      </w:pPr>
    </w:p>
    <w:p w14:paraId="0DFFE2D3" w14:textId="77777777" w:rsidR="00244AA8" w:rsidRDefault="00244AA8" w:rsidP="00863957">
      <w:pPr>
        <w:spacing w:line="276" w:lineRule="auto"/>
        <w:jc w:val="center"/>
        <w:rPr>
          <w:sz w:val="28"/>
          <w:szCs w:val="28"/>
        </w:rPr>
      </w:pPr>
    </w:p>
    <w:p w14:paraId="140BA04F" w14:textId="77777777" w:rsidR="00244AA8" w:rsidRDefault="00244AA8" w:rsidP="00863957">
      <w:pPr>
        <w:spacing w:line="276" w:lineRule="auto"/>
        <w:jc w:val="center"/>
        <w:rPr>
          <w:sz w:val="28"/>
          <w:szCs w:val="28"/>
        </w:rPr>
      </w:pPr>
    </w:p>
    <w:p w14:paraId="4CBF8F3B" w14:textId="77777777" w:rsidR="00244AA8" w:rsidRDefault="00244AA8" w:rsidP="00863957">
      <w:pPr>
        <w:spacing w:line="276" w:lineRule="auto"/>
        <w:jc w:val="center"/>
        <w:rPr>
          <w:sz w:val="28"/>
          <w:szCs w:val="28"/>
        </w:rPr>
      </w:pPr>
    </w:p>
    <w:p w14:paraId="0ABFFD07" w14:textId="77777777" w:rsidR="00244AA8" w:rsidRDefault="00244AA8" w:rsidP="00863957">
      <w:pPr>
        <w:spacing w:line="276" w:lineRule="auto"/>
        <w:jc w:val="center"/>
        <w:rPr>
          <w:sz w:val="28"/>
          <w:szCs w:val="28"/>
        </w:rPr>
      </w:pPr>
    </w:p>
    <w:p w14:paraId="6ABCBA5E" w14:textId="77777777" w:rsidR="00244AA8" w:rsidRDefault="00244AA8" w:rsidP="00863957">
      <w:pPr>
        <w:spacing w:line="276" w:lineRule="auto"/>
        <w:jc w:val="center"/>
        <w:rPr>
          <w:sz w:val="28"/>
          <w:szCs w:val="28"/>
        </w:rPr>
      </w:pPr>
    </w:p>
    <w:p w14:paraId="5E2C219E" w14:textId="77777777" w:rsidR="00244AA8" w:rsidRDefault="00244AA8" w:rsidP="00863957">
      <w:pPr>
        <w:spacing w:line="276" w:lineRule="auto"/>
        <w:jc w:val="center"/>
        <w:rPr>
          <w:sz w:val="28"/>
          <w:szCs w:val="28"/>
        </w:rPr>
      </w:pPr>
    </w:p>
    <w:p w14:paraId="08453FE1" w14:textId="77777777" w:rsidR="00244AA8" w:rsidRDefault="00244AA8" w:rsidP="00863957">
      <w:pPr>
        <w:spacing w:line="276" w:lineRule="auto"/>
        <w:jc w:val="center"/>
        <w:rPr>
          <w:sz w:val="28"/>
          <w:szCs w:val="28"/>
        </w:rPr>
      </w:pPr>
    </w:p>
    <w:p w14:paraId="7C149867" w14:textId="77777777" w:rsidR="00244AA8" w:rsidRPr="009248EB" w:rsidRDefault="00244AA8" w:rsidP="00863957">
      <w:pPr>
        <w:spacing w:line="276" w:lineRule="auto"/>
        <w:jc w:val="center"/>
        <w:rPr>
          <w:sz w:val="28"/>
          <w:szCs w:val="28"/>
        </w:rPr>
      </w:pPr>
    </w:p>
    <w:sectPr w:rsidR="00244AA8" w:rsidRPr="009248EB" w:rsidSect="00244AA8">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440" w:header="432" w:footer="10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FCDE" w14:textId="77777777" w:rsidR="004C7660" w:rsidRDefault="004C7660">
      <w:r>
        <w:separator/>
      </w:r>
    </w:p>
  </w:endnote>
  <w:endnote w:type="continuationSeparator" w:id="0">
    <w:p w14:paraId="2DDCA732" w14:textId="77777777" w:rsidR="004C7660" w:rsidRDefault="004C7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FB30" w14:textId="77777777" w:rsidR="00F76177" w:rsidRDefault="00F76177" w:rsidP="00150E1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873748" w14:textId="77777777" w:rsidR="00F76177" w:rsidRDefault="00F76177" w:rsidP="007534E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Cs w:val="22"/>
      </w:rPr>
      <w:id w:val="37862183"/>
      <w:docPartObj>
        <w:docPartGallery w:val="Page Numbers (Bottom of Page)"/>
        <w:docPartUnique/>
      </w:docPartObj>
    </w:sdtPr>
    <w:sdtContent>
      <w:sdt>
        <w:sdtPr>
          <w:rPr>
            <w:rFonts w:asciiTheme="minorHAnsi" w:hAnsiTheme="minorHAnsi" w:cstheme="minorHAnsi"/>
            <w:szCs w:val="22"/>
          </w:rPr>
          <w:id w:val="1045649255"/>
          <w:docPartObj>
            <w:docPartGallery w:val="Page Numbers (Top of Page)"/>
            <w:docPartUnique/>
          </w:docPartObj>
        </w:sdtPr>
        <w:sdtContent>
          <w:p w14:paraId="7D002DFD" w14:textId="2CAC7F98" w:rsidR="00F76177" w:rsidRPr="001C37C6" w:rsidRDefault="00F76177">
            <w:pPr>
              <w:pStyle w:val="Footer"/>
              <w:jc w:val="right"/>
              <w:rPr>
                <w:rFonts w:asciiTheme="minorHAnsi" w:hAnsiTheme="minorHAnsi" w:cstheme="minorHAnsi"/>
                <w:szCs w:val="22"/>
              </w:rPr>
            </w:pPr>
            <w:r w:rsidRPr="001C37C6">
              <w:rPr>
                <w:rFonts w:asciiTheme="minorHAnsi" w:hAnsiTheme="minorHAnsi" w:cstheme="minorHAnsi"/>
                <w:szCs w:val="22"/>
              </w:rPr>
              <w:t xml:space="preserve">Page </w:t>
            </w:r>
            <w:r w:rsidRPr="001C37C6">
              <w:rPr>
                <w:rFonts w:asciiTheme="minorHAnsi" w:hAnsiTheme="minorHAnsi" w:cstheme="minorHAnsi"/>
                <w:b/>
                <w:szCs w:val="22"/>
              </w:rPr>
              <w:fldChar w:fldCharType="begin"/>
            </w:r>
            <w:r w:rsidRPr="001C37C6">
              <w:rPr>
                <w:rFonts w:asciiTheme="minorHAnsi" w:hAnsiTheme="minorHAnsi" w:cstheme="minorHAnsi"/>
                <w:b/>
                <w:szCs w:val="22"/>
              </w:rPr>
              <w:instrText xml:space="preserve"> PAGE </w:instrText>
            </w:r>
            <w:r w:rsidRPr="001C37C6">
              <w:rPr>
                <w:rFonts w:asciiTheme="minorHAnsi" w:hAnsiTheme="minorHAnsi" w:cstheme="minorHAnsi"/>
                <w:b/>
                <w:szCs w:val="22"/>
              </w:rPr>
              <w:fldChar w:fldCharType="separate"/>
            </w:r>
            <w:r w:rsidR="006921B9">
              <w:rPr>
                <w:rFonts w:asciiTheme="minorHAnsi" w:hAnsiTheme="minorHAnsi" w:cstheme="minorHAnsi"/>
                <w:b/>
                <w:noProof/>
                <w:szCs w:val="22"/>
              </w:rPr>
              <w:t>3</w:t>
            </w:r>
            <w:r w:rsidRPr="001C37C6">
              <w:rPr>
                <w:rFonts w:asciiTheme="minorHAnsi" w:hAnsiTheme="minorHAnsi" w:cstheme="minorHAnsi"/>
                <w:b/>
                <w:szCs w:val="22"/>
              </w:rPr>
              <w:fldChar w:fldCharType="end"/>
            </w:r>
            <w:r w:rsidRPr="001C37C6">
              <w:rPr>
                <w:rFonts w:asciiTheme="minorHAnsi" w:hAnsiTheme="minorHAnsi" w:cstheme="minorHAnsi"/>
                <w:szCs w:val="22"/>
              </w:rPr>
              <w:t xml:space="preserve"> of </w:t>
            </w:r>
            <w:r w:rsidRPr="001C37C6">
              <w:rPr>
                <w:rFonts w:asciiTheme="minorHAnsi" w:hAnsiTheme="minorHAnsi" w:cstheme="minorHAnsi"/>
                <w:b/>
                <w:szCs w:val="22"/>
              </w:rPr>
              <w:fldChar w:fldCharType="begin"/>
            </w:r>
            <w:r w:rsidRPr="001C37C6">
              <w:rPr>
                <w:rFonts w:asciiTheme="minorHAnsi" w:hAnsiTheme="minorHAnsi" w:cstheme="minorHAnsi"/>
                <w:b/>
                <w:szCs w:val="22"/>
              </w:rPr>
              <w:instrText xml:space="preserve"> NUMPAGES  </w:instrText>
            </w:r>
            <w:r w:rsidRPr="001C37C6">
              <w:rPr>
                <w:rFonts w:asciiTheme="minorHAnsi" w:hAnsiTheme="minorHAnsi" w:cstheme="minorHAnsi"/>
                <w:b/>
                <w:szCs w:val="22"/>
              </w:rPr>
              <w:fldChar w:fldCharType="separate"/>
            </w:r>
            <w:r w:rsidR="006921B9">
              <w:rPr>
                <w:rFonts w:asciiTheme="minorHAnsi" w:hAnsiTheme="minorHAnsi" w:cstheme="minorHAnsi"/>
                <w:b/>
                <w:noProof/>
                <w:szCs w:val="22"/>
              </w:rPr>
              <w:t>3</w:t>
            </w:r>
            <w:r w:rsidRPr="001C37C6">
              <w:rPr>
                <w:rFonts w:asciiTheme="minorHAnsi" w:hAnsiTheme="minorHAnsi" w:cstheme="minorHAnsi"/>
                <w:b/>
                <w:szCs w:val="22"/>
              </w:rPr>
              <w:fldChar w:fldCharType="end"/>
            </w:r>
          </w:p>
        </w:sdtContent>
      </w:sdt>
    </w:sdtContent>
  </w:sdt>
  <w:p w14:paraId="0AF14EF4" w14:textId="77777777" w:rsidR="00F76177" w:rsidRDefault="00F76177">
    <w:pPr>
      <w:pStyle w:val="Footer"/>
      <w:rPr>
        <w:sz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4FF08" w14:textId="77777777" w:rsidR="00244AA8" w:rsidRDefault="00244A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5FD94" w14:textId="77777777" w:rsidR="004C7660" w:rsidRDefault="004C7660">
      <w:r>
        <w:separator/>
      </w:r>
    </w:p>
  </w:footnote>
  <w:footnote w:type="continuationSeparator" w:id="0">
    <w:p w14:paraId="2F6172D1" w14:textId="77777777" w:rsidR="004C7660" w:rsidRDefault="004C76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36DE0" w14:textId="77777777" w:rsidR="00244AA8" w:rsidRDefault="00244A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6FEE" w14:textId="2620822F" w:rsidR="00F76177" w:rsidRPr="00244AA8" w:rsidRDefault="00722EDA" w:rsidP="00284004">
    <w:pPr>
      <w:pStyle w:val="Header"/>
      <w:jc w:val="center"/>
      <w:rPr>
        <w:b/>
        <w:bCs/>
      </w:rPr>
    </w:pPr>
    <w:r>
      <w:rPr>
        <w:rFonts w:asciiTheme="minorHAnsi" w:hAnsiTheme="minorHAnsi" w:cstheme="minorHAnsi"/>
      </w:rPr>
      <w:tab/>
    </w:r>
    <w:r w:rsidR="000F615F" w:rsidRPr="00244AA8">
      <w:rPr>
        <w:b/>
        <w:bCs/>
      </w:rPr>
      <w:t xml:space="preserve">RUAS </w:t>
    </w:r>
    <w:r w:rsidR="000F615F" w:rsidRPr="00244AA8">
      <w:rPr>
        <w:b/>
        <w:bCs/>
      </w:rPr>
      <w:tab/>
    </w:r>
    <w:r w:rsidR="00F76177" w:rsidRPr="00244AA8">
      <w:rPr>
        <w:b/>
        <w:bCs/>
      </w:rPr>
      <w:tab/>
    </w:r>
    <w:r w:rsidR="00F76177" w:rsidRPr="00244AA8">
      <w:rPr>
        <w:b/>
        <w:bC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2F6C6" w14:textId="77777777" w:rsidR="00244AA8" w:rsidRDefault="00244A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2BB"/>
    <w:multiLevelType w:val="hybridMultilevel"/>
    <w:tmpl w:val="A6BAA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26D3A"/>
    <w:multiLevelType w:val="hybridMultilevel"/>
    <w:tmpl w:val="17A22514"/>
    <w:lvl w:ilvl="0" w:tplc="268E79CE">
      <w:start w:val="1"/>
      <w:numFmt w:val="decimal"/>
      <w:lvlText w:val="B2.%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F31C90"/>
    <w:multiLevelType w:val="hybridMultilevel"/>
    <w:tmpl w:val="F5569C1A"/>
    <w:lvl w:ilvl="0" w:tplc="8976065A">
      <w:start w:val="2"/>
      <w:numFmt w:val="decimal"/>
      <w:lvlText w:val="1.%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1D4C8B"/>
    <w:multiLevelType w:val="hybridMultilevel"/>
    <w:tmpl w:val="AD029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5A66C78"/>
    <w:multiLevelType w:val="multilevel"/>
    <w:tmpl w:val="02B6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472F9"/>
    <w:multiLevelType w:val="hybridMultilevel"/>
    <w:tmpl w:val="18BA1E5E"/>
    <w:lvl w:ilvl="0" w:tplc="D0EA467C">
      <w:start w:val="1"/>
      <w:numFmt w:val="decimal"/>
      <w:lvlText w:val="1.%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774B78"/>
    <w:multiLevelType w:val="hybridMultilevel"/>
    <w:tmpl w:val="38380BDC"/>
    <w:lvl w:ilvl="0" w:tplc="EF4E20CA">
      <w:start w:val="1"/>
      <w:numFmt w:val="decimal"/>
      <w:lvlText w:val="C3.%1."/>
      <w:lvlJc w:val="left"/>
      <w:pPr>
        <w:ind w:left="720" w:hanging="360"/>
      </w:pPr>
      <w:rPr>
        <w:rFonts w:hint="default"/>
      </w:rPr>
    </w:lvl>
    <w:lvl w:ilvl="1" w:tplc="9B9652A6">
      <w:start w:val="1"/>
      <w:numFmt w:val="decimal"/>
      <w:lvlText w:val="C.3.1.%2."/>
      <w:lvlJc w:val="left"/>
      <w:pPr>
        <w:ind w:left="1440" w:hanging="360"/>
      </w:pPr>
      <w:rPr>
        <w:rFonts w:hint="default"/>
        <w:sz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B91327"/>
    <w:multiLevelType w:val="hybridMultilevel"/>
    <w:tmpl w:val="382410F0"/>
    <w:lvl w:ilvl="0" w:tplc="D0EA467C">
      <w:start w:val="1"/>
      <w:numFmt w:val="decimal"/>
      <w:lvlText w:val="1.%1"/>
      <w:lvlJc w:val="left"/>
      <w:pPr>
        <w:ind w:left="720" w:hanging="360"/>
      </w:pPr>
      <w:rPr>
        <w:rFonts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687050"/>
    <w:multiLevelType w:val="hybridMultilevel"/>
    <w:tmpl w:val="E724E4A4"/>
    <w:lvl w:ilvl="0" w:tplc="D0EA467C">
      <w:start w:val="1"/>
      <w:numFmt w:val="decimal"/>
      <w:lvlText w:val="1.%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8E213C"/>
    <w:multiLevelType w:val="hybridMultilevel"/>
    <w:tmpl w:val="4CE4246C"/>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15:restartNumberingAfterBreak="0">
    <w:nsid w:val="0FD6368D"/>
    <w:multiLevelType w:val="multilevel"/>
    <w:tmpl w:val="1E78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962F1"/>
    <w:multiLevelType w:val="hybridMultilevel"/>
    <w:tmpl w:val="E4181A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2A872B3"/>
    <w:multiLevelType w:val="hybridMultilevel"/>
    <w:tmpl w:val="7E68E062"/>
    <w:lvl w:ilvl="0" w:tplc="2B1C2660">
      <w:start w:val="1"/>
      <w:numFmt w:val="decimal"/>
      <w:lvlText w:val="C.3.2.%1."/>
      <w:lvlJc w:val="left"/>
      <w:pPr>
        <w:ind w:left="144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940C0F"/>
    <w:multiLevelType w:val="hybridMultilevel"/>
    <w:tmpl w:val="382410F0"/>
    <w:lvl w:ilvl="0" w:tplc="D0EA467C">
      <w:start w:val="1"/>
      <w:numFmt w:val="decimal"/>
      <w:lvlText w:val="1.%1"/>
      <w:lvlJc w:val="left"/>
      <w:pPr>
        <w:ind w:left="1440" w:hanging="360"/>
      </w:pPr>
      <w:rPr>
        <w:rFonts w:cs="Times New Roman" w:hint="default"/>
        <w:b w:val="0"/>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18CE5ECB"/>
    <w:multiLevelType w:val="hybridMultilevel"/>
    <w:tmpl w:val="C3286762"/>
    <w:lvl w:ilvl="0" w:tplc="D0EA467C">
      <w:start w:val="1"/>
      <w:numFmt w:val="decimal"/>
      <w:lvlText w:val="1.%1"/>
      <w:lvlJc w:val="left"/>
      <w:pPr>
        <w:ind w:left="720" w:hanging="360"/>
      </w:pPr>
      <w:rPr>
        <w:rFonts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1617F8"/>
    <w:multiLevelType w:val="hybridMultilevel"/>
    <w:tmpl w:val="518CDDF0"/>
    <w:lvl w:ilvl="0" w:tplc="0AB8BA56">
      <w:start w:val="1"/>
      <w:numFmt w:val="decimal"/>
      <w:lvlText w:val="B2.%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6F7E90"/>
    <w:multiLevelType w:val="multilevel"/>
    <w:tmpl w:val="76BED056"/>
    <w:lvl w:ilvl="0">
      <w:start w:val="3"/>
      <w:numFmt w:val="decimal"/>
      <w:lvlText w:val="%1"/>
      <w:lvlJc w:val="left"/>
      <w:pPr>
        <w:ind w:left="360" w:hanging="360"/>
      </w:pPr>
      <w:rPr>
        <w:rFonts w:hint="default"/>
      </w:rPr>
    </w:lvl>
    <w:lvl w:ilvl="1">
      <w:start w:val="1"/>
      <w:numFmt w:val="decimal"/>
      <w:lvlText w:val="B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4E51AC2"/>
    <w:multiLevelType w:val="hybridMultilevel"/>
    <w:tmpl w:val="59A0CEC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2746732C"/>
    <w:multiLevelType w:val="hybridMultilevel"/>
    <w:tmpl w:val="D4D8EB16"/>
    <w:lvl w:ilvl="0" w:tplc="5204F84C">
      <w:start w:val="1"/>
      <w:numFmt w:val="decimal"/>
      <w:lvlText w:val="%1."/>
      <w:lvlJc w:val="left"/>
      <w:pPr>
        <w:ind w:left="720" w:hanging="360"/>
      </w:pPr>
      <w:rPr>
        <w:rFonts w:hint="default"/>
        <w:b w:val="0"/>
        <w:sz w:val="16"/>
        <w:szCs w:val="16"/>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BA3436"/>
    <w:multiLevelType w:val="hybridMultilevel"/>
    <w:tmpl w:val="D862C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CA4F97"/>
    <w:multiLevelType w:val="hybridMultilevel"/>
    <w:tmpl w:val="66EE1F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62F5D89"/>
    <w:multiLevelType w:val="hybridMultilevel"/>
    <w:tmpl w:val="4C943068"/>
    <w:lvl w:ilvl="0" w:tplc="52F6189C">
      <w:start w:val="1"/>
      <w:numFmt w:val="decimal"/>
      <w:lvlText w:val="A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BE0FEA"/>
    <w:multiLevelType w:val="hybridMultilevel"/>
    <w:tmpl w:val="89DE8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FD10188"/>
    <w:multiLevelType w:val="hybridMultilevel"/>
    <w:tmpl w:val="DBEA2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1BC053E"/>
    <w:multiLevelType w:val="hybridMultilevel"/>
    <w:tmpl w:val="D82EE6C6"/>
    <w:lvl w:ilvl="0" w:tplc="617656E4">
      <w:start w:val="1"/>
      <w:numFmt w:val="bullet"/>
      <w:lvlText w:val=""/>
      <w:lvlJc w:val="left"/>
      <w:pPr>
        <w:tabs>
          <w:tab w:val="num" w:pos="-740"/>
        </w:tabs>
        <w:ind w:left="-740" w:hanging="360"/>
      </w:pPr>
      <w:rPr>
        <w:rFonts w:ascii="Symbol" w:hAnsi="Symbol" w:hint="default"/>
        <w:sz w:val="24"/>
      </w:rPr>
    </w:lvl>
    <w:lvl w:ilvl="1" w:tplc="04090003">
      <w:start w:val="1"/>
      <w:numFmt w:val="bullet"/>
      <w:lvlText w:val="o"/>
      <w:lvlJc w:val="left"/>
      <w:pPr>
        <w:tabs>
          <w:tab w:val="num" w:pos="-20"/>
        </w:tabs>
        <w:ind w:left="-20" w:hanging="360"/>
      </w:pPr>
      <w:rPr>
        <w:rFonts w:ascii="Courier New" w:hAnsi="Courier New" w:hint="default"/>
      </w:rPr>
    </w:lvl>
    <w:lvl w:ilvl="2" w:tplc="04090005" w:tentative="1">
      <w:start w:val="1"/>
      <w:numFmt w:val="bullet"/>
      <w:lvlText w:val=""/>
      <w:lvlJc w:val="left"/>
      <w:pPr>
        <w:tabs>
          <w:tab w:val="num" w:pos="700"/>
        </w:tabs>
        <w:ind w:left="700" w:hanging="360"/>
      </w:pPr>
      <w:rPr>
        <w:rFonts w:ascii="Wingdings" w:hAnsi="Wingdings" w:hint="default"/>
      </w:rPr>
    </w:lvl>
    <w:lvl w:ilvl="3" w:tplc="04090001" w:tentative="1">
      <w:start w:val="1"/>
      <w:numFmt w:val="bullet"/>
      <w:lvlText w:val=""/>
      <w:lvlJc w:val="left"/>
      <w:pPr>
        <w:tabs>
          <w:tab w:val="num" w:pos="1420"/>
        </w:tabs>
        <w:ind w:left="1420" w:hanging="360"/>
      </w:pPr>
      <w:rPr>
        <w:rFonts w:ascii="Symbol" w:hAnsi="Symbol" w:hint="default"/>
      </w:rPr>
    </w:lvl>
    <w:lvl w:ilvl="4" w:tplc="04090003" w:tentative="1">
      <w:start w:val="1"/>
      <w:numFmt w:val="bullet"/>
      <w:lvlText w:val="o"/>
      <w:lvlJc w:val="left"/>
      <w:pPr>
        <w:tabs>
          <w:tab w:val="num" w:pos="2140"/>
        </w:tabs>
        <w:ind w:left="2140" w:hanging="360"/>
      </w:pPr>
      <w:rPr>
        <w:rFonts w:ascii="Courier New" w:hAnsi="Courier New" w:hint="default"/>
      </w:rPr>
    </w:lvl>
    <w:lvl w:ilvl="5" w:tplc="04090005" w:tentative="1">
      <w:start w:val="1"/>
      <w:numFmt w:val="bullet"/>
      <w:lvlText w:val=""/>
      <w:lvlJc w:val="left"/>
      <w:pPr>
        <w:tabs>
          <w:tab w:val="num" w:pos="2860"/>
        </w:tabs>
        <w:ind w:left="2860" w:hanging="360"/>
      </w:pPr>
      <w:rPr>
        <w:rFonts w:ascii="Wingdings" w:hAnsi="Wingdings" w:hint="default"/>
      </w:rPr>
    </w:lvl>
    <w:lvl w:ilvl="6" w:tplc="04090001" w:tentative="1">
      <w:start w:val="1"/>
      <w:numFmt w:val="bullet"/>
      <w:lvlText w:val=""/>
      <w:lvlJc w:val="left"/>
      <w:pPr>
        <w:tabs>
          <w:tab w:val="num" w:pos="3580"/>
        </w:tabs>
        <w:ind w:left="3580" w:hanging="360"/>
      </w:pPr>
      <w:rPr>
        <w:rFonts w:ascii="Symbol" w:hAnsi="Symbol" w:hint="default"/>
      </w:rPr>
    </w:lvl>
    <w:lvl w:ilvl="7" w:tplc="04090003" w:tentative="1">
      <w:start w:val="1"/>
      <w:numFmt w:val="bullet"/>
      <w:lvlText w:val="o"/>
      <w:lvlJc w:val="left"/>
      <w:pPr>
        <w:tabs>
          <w:tab w:val="num" w:pos="4300"/>
        </w:tabs>
        <w:ind w:left="4300" w:hanging="360"/>
      </w:pPr>
      <w:rPr>
        <w:rFonts w:ascii="Courier New" w:hAnsi="Courier New" w:hint="default"/>
      </w:rPr>
    </w:lvl>
    <w:lvl w:ilvl="8" w:tplc="04090005" w:tentative="1">
      <w:start w:val="1"/>
      <w:numFmt w:val="bullet"/>
      <w:lvlText w:val=""/>
      <w:lvlJc w:val="left"/>
      <w:pPr>
        <w:tabs>
          <w:tab w:val="num" w:pos="5020"/>
        </w:tabs>
        <w:ind w:left="5020" w:hanging="360"/>
      </w:pPr>
      <w:rPr>
        <w:rFonts w:ascii="Wingdings" w:hAnsi="Wingdings" w:hint="default"/>
      </w:rPr>
    </w:lvl>
  </w:abstractNum>
  <w:abstractNum w:abstractNumId="25" w15:restartNumberingAfterBreak="0">
    <w:nsid w:val="42946447"/>
    <w:multiLevelType w:val="hybridMultilevel"/>
    <w:tmpl w:val="AC32A05A"/>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42F97EE8"/>
    <w:multiLevelType w:val="hybridMultilevel"/>
    <w:tmpl w:val="D738046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7" w15:restartNumberingAfterBreak="0">
    <w:nsid w:val="44BF1925"/>
    <w:multiLevelType w:val="hybridMultilevel"/>
    <w:tmpl w:val="C5AAAD1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57735E0"/>
    <w:multiLevelType w:val="multilevel"/>
    <w:tmpl w:val="D472B3DA"/>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45F748A3"/>
    <w:multiLevelType w:val="hybridMultilevel"/>
    <w:tmpl w:val="9D0AF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7CB7C0D"/>
    <w:multiLevelType w:val="hybridMultilevel"/>
    <w:tmpl w:val="24AA00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6623BE"/>
    <w:multiLevelType w:val="hybridMultilevel"/>
    <w:tmpl w:val="4EA6BAA8"/>
    <w:lvl w:ilvl="0" w:tplc="EF4E20CA">
      <w:start w:val="1"/>
      <w:numFmt w:val="decimal"/>
      <w:lvlText w:val="C3.%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B73664"/>
    <w:multiLevelType w:val="hybridMultilevel"/>
    <w:tmpl w:val="4D2E5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DF44A72"/>
    <w:multiLevelType w:val="hybridMultilevel"/>
    <w:tmpl w:val="5C384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8EB6869"/>
    <w:multiLevelType w:val="multilevel"/>
    <w:tmpl w:val="B194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283ED7"/>
    <w:multiLevelType w:val="hybridMultilevel"/>
    <w:tmpl w:val="28A0031A"/>
    <w:lvl w:ilvl="0" w:tplc="5470A194">
      <w:start w:val="1"/>
      <w:numFmt w:val="decimal"/>
      <w:lvlText w:val="C.3.4.%1."/>
      <w:lvlJc w:val="left"/>
      <w:pPr>
        <w:ind w:left="144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093081"/>
    <w:multiLevelType w:val="hybridMultilevel"/>
    <w:tmpl w:val="00C01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2442661"/>
    <w:multiLevelType w:val="hybridMultilevel"/>
    <w:tmpl w:val="1F16E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2814290"/>
    <w:multiLevelType w:val="hybridMultilevel"/>
    <w:tmpl w:val="C00C2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6952287"/>
    <w:multiLevelType w:val="multilevel"/>
    <w:tmpl w:val="02AA9D5E"/>
    <w:lvl w:ilvl="0">
      <w:start w:val="3"/>
      <w:numFmt w:val="decimal"/>
      <w:lvlText w:val="%1"/>
      <w:lvlJc w:val="left"/>
      <w:pPr>
        <w:ind w:left="360" w:hanging="360"/>
      </w:pPr>
      <w:rPr>
        <w:rFonts w:hint="default"/>
      </w:rPr>
    </w:lvl>
    <w:lvl w:ilvl="1">
      <w:start w:val="1"/>
      <w:numFmt w:val="decimal"/>
      <w:lvlText w:val="B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7C6573C"/>
    <w:multiLevelType w:val="hybridMultilevel"/>
    <w:tmpl w:val="B4B29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7FA2EBA"/>
    <w:multiLevelType w:val="hybridMultilevel"/>
    <w:tmpl w:val="10EED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394F57"/>
    <w:multiLevelType w:val="multilevel"/>
    <w:tmpl w:val="385ED5E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FA55F74"/>
    <w:multiLevelType w:val="hybridMultilevel"/>
    <w:tmpl w:val="256C2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1BB571C"/>
    <w:multiLevelType w:val="multilevel"/>
    <w:tmpl w:val="12F0013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5AB7FE1"/>
    <w:multiLevelType w:val="hybridMultilevel"/>
    <w:tmpl w:val="736ED954"/>
    <w:lvl w:ilvl="0" w:tplc="D0EA467C">
      <w:start w:val="1"/>
      <w:numFmt w:val="decimal"/>
      <w:lvlText w:val="1.%1"/>
      <w:lvlJc w:val="left"/>
      <w:pPr>
        <w:ind w:left="720" w:hanging="360"/>
      </w:pPr>
      <w:rPr>
        <w:rFonts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63380E"/>
    <w:multiLevelType w:val="hybridMultilevel"/>
    <w:tmpl w:val="1EA2722A"/>
    <w:lvl w:ilvl="0" w:tplc="40090011">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B3F6DE4"/>
    <w:multiLevelType w:val="hybridMultilevel"/>
    <w:tmpl w:val="1E4A6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EF6702D"/>
    <w:multiLevelType w:val="hybridMultilevel"/>
    <w:tmpl w:val="D0142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11835772">
    <w:abstractNumId w:val="27"/>
  </w:num>
  <w:num w:numId="2" w16cid:durableId="1014086">
    <w:abstractNumId w:val="22"/>
  </w:num>
  <w:num w:numId="3" w16cid:durableId="117333476">
    <w:abstractNumId w:val="24"/>
  </w:num>
  <w:num w:numId="4" w16cid:durableId="457189126">
    <w:abstractNumId w:val="11"/>
  </w:num>
  <w:num w:numId="5" w16cid:durableId="932201324">
    <w:abstractNumId w:val="18"/>
  </w:num>
  <w:num w:numId="6" w16cid:durableId="760493408">
    <w:abstractNumId w:val="13"/>
  </w:num>
  <w:num w:numId="7" w16cid:durableId="1751001782">
    <w:abstractNumId w:val="42"/>
  </w:num>
  <w:num w:numId="8" w16cid:durableId="1076634723">
    <w:abstractNumId w:val="36"/>
  </w:num>
  <w:num w:numId="9" w16cid:durableId="120729385">
    <w:abstractNumId w:val="20"/>
  </w:num>
  <w:num w:numId="10" w16cid:durableId="812871453">
    <w:abstractNumId w:val="23"/>
  </w:num>
  <w:num w:numId="11" w16cid:durableId="722677904">
    <w:abstractNumId w:val="19"/>
  </w:num>
  <w:num w:numId="12" w16cid:durableId="1748842286">
    <w:abstractNumId w:val="33"/>
  </w:num>
  <w:num w:numId="13" w16cid:durableId="2142117153">
    <w:abstractNumId w:val="40"/>
  </w:num>
  <w:num w:numId="14" w16cid:durableId="720324206">
    <w:abstractNumId w:val="48"/>
  </w:num>
  <w:num w:numId="15" w16cid:durableId="1001087368">
    <w:abstractNumId w:val="38"/>
  </w:num>
  <w:num w:numId="16" w16cid:durableId="1309672107">
    <w:abstractNumId w:val="30"/>
  </w:num>
  <w:num w:numId="17" w16cid:durableId="668681009">
    <w:abstractNumId w:val="26"/>
  </w:num>
  <w:num w:numId="18" w16cid:durableId="1407612292">
    <w:abstractNumId w:val="8"/>
  </w:num>
  <w:num w:numId="19" w16cid:durableId="915826023">
    <w:abstractNumId w:val="28"/>
  </w:num>
  <w:num w:numId="20" w16cid:durableId="984703843">
    <w:abstractNumId w:val="14"/>
  </w:num>
  <w:num w:numId="21" w16cid:durableId="1826775258">
    <w:abstractNumId w:val="7"/>
  </w:num>
  <w:num w:numId="22" w16cid:durableId="401954785">
    <w:abstractNumId w:val="47"/>
  </w:num>
  <w:num w:numId="23" w16cid:durableId="507328273">
    <w:abstractNumId w:val="45"/>
  </w:num>
  <w:num w:numId="24" w16cid:durableId="1613172020">
    <w:abstractNumId w:val="5"/>
  </w:num>
  <w:num w:numId="25" w16cid:durableId="1465200103">
    <w:abstractNumId w:val="43"/>
  </w:num>
  <w:num w:numId="26" w16cid:durableId="221065708">
    <w:abstractNumId w:val="0"/>
  </w:num>
  <w:num w:numId="27" w16cid:durableId="1954316030">
    <w:abstractNumId w:val="2"/>
  </w:num>
  <w:num w:numId="28" w16cid:durableId="298071115">
    <w:abstractNumId w:val="44"/>
  </w:num>
  <w:num w:numId="29" w16cid:durableId="1590306759">
    <w:abstractNumId w:val="16"/>
  </w:num>
  <w:num w:numId="30" w16cid:durableId="15274457">
    <w:abstractNumId w:val="39"/>
  </w:num>
  <w:num w:numId="31" w16cid:durableId="1771318093">
    <w:abstractNumId w:val="1"/>
  </w:num>
  <w:num w:numId="32" w16cid:durableId="24798562">
    <w:abstractNumId w:val="21"/>
  </w:num>
  <w:num w:numId="33" w16cid:durableId="2140758233">
    <w:abstractNumId w:val="17"/>
  </w:num>
  <w:num w:numId="34" w16cid:durableId="1981962141">
    <w:abstractNumId w:val="9"/>
  </w:num>
  <w:num w:numId="35" w16cid:durableId="2135245721">
    <w:abstractNumId w:val="25"/>
  </w:num>
  <w:num w:numId="36" w16cid:durableId="143469072">
    <w:abstractNumId w:val="31"/>
  </w:num>
  <w:num w:numId="37" w16cid:durableId="123357542">
    <w:abstractNumId w:val="6"/>
  </w:num>
  <w:num w:numId="38" w16cid:durableId="1241407738">
    <w:abstractNumId w:val="35"/>
  </w:num>
  <w:num w:numId="39" w16cid:durableId="1676490519">
    <w:abstractNumId w:val="12"/>
  </w:num>
  <w:num w:numId="40" w16cid:durableId="744884600">
    <w:abstractNumId w:val="15"/>
  </w:num>
  <w:num w:numId="41" w16cid:durableId="1392381704">
    <w:abstractNumId w:val="37"/>
  </w:num>
  <w:num w:numId="42" w16cid:durableId="975136290">
    <w:abstractNumId w:val="41"/>
  </w:num>
  <w:num w:numId="43" w16cid:durableId="422384443">
    <w:abstractNumId w:val="3"/>
  </w:num>
  <w:num w:numId="44" w16cid:durableId="1881822003">
    <w:abstractNumId w:val="32"/>
  </w:num>
  <w:num w:numId="45" w16cid:durableId="1840539335">
    <w:abstractNumId w:val="29"/>
  </w:num>
  <w:num w:numId="46" w16cid:durableId="76944184">
    <w:abstractNumId w:val="46"/>
  </w:num>
  <w:num w:numId="47" w16cid:durableId="309362403">
    <w:abstractNumId w:val="10"/>
  </w:num>
  <w:num w:numId="48" w16cid:durableId="200214277">
    <w:abstractNumId w:val="34"/>
  </w:num>
  <w:num w:numId="49" w16cid:durableId="1850944272">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4E6"/>
    <w:rsid w:val="0000063B"/>
    <w:rsid w:val="00000C17"/>
    <w:rsid w:val="00001DFC"/>
    <w:rsid w:val="00003ABA"/>
    <w:rsid w:val="000042FD"/>
    <w:rsid w:val="00010CD1"/>
    <w:rsid w:val="00011049"/>
    <w:rsid w:val="0001129E"/>
    <w:rsid w:val="00011EC3"/>
    <w:rsid w:val="0001275E"/>
    <w:rsid w:val="00015287"/>
    <w:rsid w:val="00015E55"/>
    <w:rsid w:val="00016DB8"/>
    <w:rsid w:val="000208CF"/>
    <w:rsid w:val="00022C83"/>
    <w:rsid w:val="000274DF"/>
    <w:rsid w:val="00027B75"/>
    <w:rsid w:val="00027DC7"/>
    <w:rsid w:val="00030E68"/>
    <w:rsid w:val="00031A31"/>
    <w:rsid w:val="00032581"/>
    <w:rsid w:val="00032EAC"/>
    <w:rsid w:val="0003319E"/>
    <w:rsid w:val="00034645"/>
    <w:rsid w:val="00036EB8"/>
    <w:rsid w:val="00040949"/>
    <w:rsid w:val="00042C18"/>
    <w:rsid w:val="000442AB"/>
    <w:rsid w:val="0005037A"/>
    <w:rsid w:val="00050A5E"/>
    <w:rsid w:val="000528D0"/>
    <w:rsid w:val="00055A3E"/>
    <w:rsid w:val="000606D3"/>
    <w:rsid w:val="0006126C"/>
    <w:rsid w:val="00065980"/>
    <w:rsid w:val="00066DFD"/>
    <w:rsid w:val="0006748D"/>
    <w:rsid w:val="00067A9D"/>
    <w:rsid w:val="00071493"/>
    <w:rsid w:val="000727CF"/>
    <w:rsid w:val="00073592"/>
    <w:rsid w:val="00075073"/>
    <w:rsid w:val="0007673E"/>
    <w:rsid w:val="000770F6"/>
    <w:rsid w:val="0007740C"/>
    <w:rsid w:val="00081A0D"/>
    <w:rsid w:val="0008343C"/>
    <w:rsid w:val="00084007"/>
    <w:rsid w:val="00085F01"/>
    <w:rsid w:val="00090848"/>
    <w:rsid w:val="00092CB5"/>
    <w:rsid w:val="00093C38"/>
    <w:rsid w:val="000A0C24"/>
    <w:rsid w:val="000A1664"/>
    <w:rsid w:val="000A1978"/>
    <w:rsid w:val="000A2852"/>
    <w:rsid w:val="000A2BFD"/>
    <w:rsid w:val="000A50CB"/>
    <w:rsid w:val="000A69CC"/>
    <w:rsid w:val="000A7F55"/>
    <w:rsid w:val="000B04EB"/>
    <w:rsid w:val="000B0C47"/>
    <w:rsid w:val="000B5AE2"/>
    <w:rsid w:val="000C33DE"/>
    <w:rsid w:val="000C7DE5"/>
    <w:rsid w:val="000D124C"/>
    <w:rsid w:val="000D1E01"/>
    <w:rsid w:val="000D3485"/>
    <w:rsid w:val="000D57E0"/>
    <w:rsid w:val="000D5E40"/>
    <w:rsid w:val="000D6C8A"/>
    <w:rsid w:val="000D6F3F"/>
    <w:rsid w:val="000E150A"/>
    <w:rsid w:val="000E1C76"/>
    <w:rsid w:val="000F280B"/>
    <w:rsid w:val="000F615F"/>
    <w:rsid w:val="000F7A38"/>
    <w:rsid w:val="00103EB1"/>
    <w:rsid w:val="001100E2"/>
    <w:rsid w:val="00111AFD"/>
    <w:rsid w:val="001160C1"/>
    <w:rsid w:val="001163A9"/>
    <w:rsid w:val="00116443"/>
    <w:rsid w:val="0012519B"/>
    <w:rsid w:val="00126E92"/>
    <w:rsid w:val="001306DB"/>
    <w:rsid w:val="00131198"/>
    <w:rsid w:val="0013690F"/>
    <w:rsid w:val="001372C9"/>
    <w:rsid w:val="00137DED"/>
    <w:rsid w:val="001415C1"/>
    <w:rsid w:val="00143040"/>
    <w:rsid w:val="00146669"/>
    <w:rsid w:val="001468B3"/>
    <w:rsid w:val="00150E18"/>
    <w:rsid w:val="00151D25"/>
    <w:rsid w:val="00153639"/>
    <w:rsid w:val="00156DEA"/>
    <w:rsid w:val="00171AA3"/>
    <w:rsid w:val="001735BA"/>
    <w:rsid w:val="0017369C"/>
    <w:rsid w:val="00173F2A"/>
    <w:rsid w:val="001768C0"/>
    <w:rsid w:val="00176A44"/>
    <w:rsid w:val="00176F60"/>
    <w:rsid w:val="00177C86"/>
    <w:rsid w:val="00181F61"/>
    <w:rsid w:val="00182BF7"/>
    <w:rsid w:val="00186505"/>
    <w:rsid w:val="001870B0"/>
    <w:rsid w:val="0019142C"/>
    <w:rsid w:val="00191935"/>
    <w:rsid w:val="00195A9E"/>
    <w:rsid w:val="001960E0"/>
    <w:rsid w:val="001A0B57"/>
    <w:rsid w:val="001A26E1"/>
    <w:rsid w:val="001A37D5"/>
    <w:rsid w:val="001A4BE4"/>
    <w:rsid w:val="001A5955"/>
    <w:rsid w:val="001A5B09"/>
    <w:rsid w:val="001A60A9"/>
    <w:rsid w:val="001A6E0A"/>
    <w:rsid w:val="001A7824"/>
    <w:rsid w:val="001B1D2D"/>
    <w:rsid w:val="001B2253"/>
    <w:rsid w:val="001B3190"/>
    <w:rsid w:val="001B481D"/>
    <w:rsid w:val="001B5A4C"/>
    <w:rsid w:val="001B729F"/>
    <w:rsid w:val="001B7754"/>
    <w:rsid w:val="001C0789"/>
    <w:rsid w:val="001C19CB"/>
    <w:rsid w:val="001C1F3D"/>
    <w:rsid w:val="001C26F7"/>
    <w:rsid w:val="001C2F1A"/>
    <w:rsid w:val="001C37C6"/>
    <w:rsid w:val="001D5633"/>
    <w:rsid w:val="001D6376"/>
    <w:rsid w:val="001D6F9C"/>
    <w:rsid w:val="001E1875"/>
    <w:rsid w:val="001E55D2"/>
    <w:rsid w:val="001E6684"/>
    <w:rsid w:val="001F294E"/>
    <w:rsid w:val="001F42DB"/>
    <w:rsid w:val="001F451D"/>
    <w:rsid w:val="001F4C56"/>
    <w:rsid w:val="001F6425"/>
    <w:rsid w:val="002010C9"/>
    <w:rsid w:val="0020125C"/>
    <w:rsid w:val="002013F1"/>
    <w:rsid w:val="00204015"/>
    <w:rsid w:val="00207636"/>
    <w:rsid w:val="002144DD"/>
    <w:rsid w:val="00214EEB"/>
    <w:rsid w:val="00220B4A"/>
    <w:rsid w:val="00222F9A"/>
    <w:rsid w:val="00226FD2"/>
    <w:rsid w:val="00227388"/>
    <w:rsid w:val="00230FC3"/>
    <w:rsid w:val="00232434"/>
    <w:rsid w:val="00233D60"/>
    <w:rsid w:val="00242490"/>
    <w:rsid w:val="002427B2"/>
    <w:rsid w:val="00242A8A"/>
    <w:rsid w:val="00244AA8"/>
    <w:rsid w:val="00244CAC"/>
    <w:rsid w:val="002463B8"/>
    <w:rsid w:val="002517A2"/>
    <w:rsid w:val="002523E4"/>
    <w:rsid w:val="00253656"/>
    <w:rsid w:val="00261266"/>
    <w:rsid w:val="002612EE"/>
    <w:rsid w:val="002616BD"/>
    <w:rsid w:val="00265E92"/>
    <w:rsid w:val="00267A22"/>
    <w:rsid w:val="00273EA6"/>
    <w:rsid w:val="00275EAF"/>
    <w:rsid w:val="00284004"/>
    <w:rsid w:val="00284897"/>
    <w:rsid w:val="002854C4"/>
    <w:rsid w:val="002858B1"/>
    <w:rsid w:val="00286854"/>
    <w:rsid w:val="00286F88"/>
    <w:rsid w:val="00292391"/>
    <w:rsid w:val="00292776"/>
    <w:rsid w:val="0029464A"/>
    <w:rsid w:val="00294DCF"/>
    <w:rsid w:val="0029645A"/>
    <w:rsid w:val="00296A3A"/>
    <w:rsid w:val="0029746E"/>
    <w:rsid w:val="002977B6"/>
    <w:rsid w:val="002A0E21"/>
    <w:rsid w:val="002A1120"/>
    <w:rsid w:val="002A2187"/>
    <w:rsid w:val="002A3B10"/>
    <w:rsid w:val="002A3DBE"/>
    <w:rsid w:val="002A525C"/>
    <w:rsid w:val="002B3150"/>
    <w:rsid w:val="002B480C"/>
    <w:rsid w:val="002B72F2"/>
    <w:rsid w:val="002C1A88"/>
    <w:rsid w:val="002C1ECE"/>
    <w:rsid w:val="002C20B7"/>
    <w:rsid w:val="002C2CE7"/>
    <w:rsid w:val="002C53B1"/>
    <w:rsid w:val="002C55B9"/>
    <w:rsid w:val="002D0E1B"/>
    <w:rsid w:val="002D27DF"/>
    <w:rsid w:val="002D42CE"/>
    <w:rsid w:val="002E0078"/>
    <w:rsid w:val="002E08A7"/>
    <w:rsid w:val="002E0B0B"/>
    <w:rsid w:val="002E4C4B"/>
    <w:rsid w:val="002E4FEC"/>
    <w:rsid w:val="002F350C"/>
    <w:rsid w:val="002F56B3"/>
    <w:rsid w:val="00300974"/>
    <w:rsid w:val="003039FE"/>
    <w:rsid w:val="00304D72"/>
    <w:rsid w:val="00313E77"/>
    <w:rsid w:val="003141CA"/>
    <w:rsid w:val="00316188"/>
    <w:rsid w:val="00317A97"/>
    <w:rsid w:val="00321FEB"/>
    <w:rsid w:val="00327494"/>
    <w:rsid w:val="00327588"/>
    <w:rsid w:val="00327A65"/>
    <w:rsid w:val="00332B60"/>
    <w:rsid w:val="00335E93"/>
    <w:rsid w:val="00336F9E"/>
    <w:rsid w:val="00341B61"/>
    <w:rsid w:val="00342354"/>
    <w:rsid w:val="00342E63"/>
    <w:rsid w:val="00343F2E"/>
    <w:rsid w:val="00347263"/>
    <w:rsid w:val="00347CE1"/>
    <w:rsid w:val="003512F3"/>
    <w:rsid w:val="003561E8"/>
    <w:rsid w:val="00356B40"/>
    <w:rsid w:val="00367FC4"/>
    <w:rsid w:val="003704AD"/>
    <w:rsid w:val="0037294E"/>
    <w:rsid w:val="00372E54"/>
    <w:rsid w:val="00374433"/>
    <w:rsid w:val="00374855"/>
    <w:rsid w:val="003749D0"/>
    <w:rsid w:val="00374C36"/>
    <w:rsid w:val="00374E29"/>
    <w:rsid w:val="00380304"/>
    <w:rsid w:val="0038553B"/>
    <w:rsid w:val="00387DC7"/>
    <w:rsid w:val="003920D9"/>
    <w:rsid w:val="00396653"/>
    <w:rsid w:val="003A1B3E"/>
    <w:rsid w:val="003C0ADE"/>
    <w:rsid w:val="003C6B9D"/>
    <w:rsid w:val="003D0179"/>
    <w:rsid w:val="003D0950"/>
    <w:rsid w:val="003D44B5"/>
    <w:rsid w:val="003D685F"/>
    <w:rsid w:val="003E0FC4"/>
    <w:rsid w:val="003E1AA9"/>
    <w:rsid w:val="003E378F"/>
    <w:rsid w:val="003E45BC"/>
    <w:rsid w:val="003E4AD8"/>
    <w:rsid w:val="003E55EF"/>
    <w:rsid w:val="003E66E3"/>
    <w:rsid w:val="003F112D"/>
    <w:rsid w:val="003F3A9B"/>
    <w:rsid w:val="00401B0B"/>
    <w:rsid w:val="00402B99"/>
    <w:rsid w:val="0040426A"/>
    <w:rsid w:val="0040482F"/>
    <w:rsid w:val="00410073"/>
    <w:rsid w:val="00410B59"/>
    <w:rsid w:val="004113F5"/>
    <w:rsid w:val="00412969"/>
    <w:rsid w:val="004133C0"/>
    <w:rsid w:val="0041358F"/>
    <w:rsid w:val="0041538F"/>
    <w:rsid w:val="00415779"/>
    <w:rsid w:val="0041587A"/>
    <w:rsid w:val="00417D99"/>
    <w:rsid w:val="00420C67"/>
    <w:rsid w:val="00424062"/>
    <w:rsid w:val="004242BC"/>
    <w:rsid w:val="00426664"/>
    <w:rsid w:val="004341EF"/>
    <w:rsid w:val="0043444B"/>
    <w:rsid w:val="004346CA"/>
    <w:rsid w:val="00436B63"/>
    <w:rsid w:val="0044510A"/>
    <w:rsid w:val="0045285C"/>
    <w:rsid w:val="00462EC9"/>
    <w:rsid w:val="00465070"/>
    <w:rsid w:val="00471EF7"/>
    <w:rsid w:val="004741FF"/>
    <w:rsid w:val="00474F5C"/>
    <w:rsid w:val="00482316"/>
    <w:rsid w:val="00482408"/>
    <w:rsid w:val="00490E40"/>
    <w:rsid w:val="004913D0"/>
    <w:rsid w:val="00493000"/>
    <w:rsid w:val="00494755"/>
    <w:rsid w:val="004A0E39"/>
    <w:rsid w:val="004A1F0F"/>
    <w:rsid w:val="004A4653"/>
    <w:rsid w:val="004A4B1B"/>
    <w:rsid w:val="004A5A8D"/>
    <w:rsid w:val="004A72E1"/>
    <w:rsid w:val="004A7FF2"/>
    <w:rsid w:val="004B388E"/>
    <w:rsid w:val="004B482E"/>
    <w:rsid w:val="004B5743"/>
    <w:rsid w:val="004B60AC"/>
    <w:rsid w:val="004B6213"/>
    <w:rsid w:val="004C34BA"/>
    <w:rsid w:val="004C5472"/>
    <w:rsid w:val="004C68CA"/>
    <w:rsid w:val="004C7660"/>
    <w:rsid w:val="004D279E"/>
    <w:rsid w:val="004D2BB1"/>
    <w:rsid w:val="004D7898"/>
    <w:rsid w:val="004E4D1B"/>
    <w:rsid w:val="004E7A96"/>
    <w:rsid w:val="004F1FBA"/>
    <w:rsid w:val="004F3925"/>
    <w:rsid w:val="004F7A9A"/>
    <w:rsid w:val="005019B9"/>
    <w:rsid w:val="00504612"/>
    <w:rsid w:val="00505197"/>
    <w:rsid w:val="00506AE9"/>
    <w:rsid w:val="00507F74"/>
    <w:rsid w:val="0051036E"/>
    <w:rsid w:val="00511738"/>
    <w:rsid w:val="00511B10"/>
    <w:rsid w:val="005134BE"/>
    <w:rsid w:val="00515C56"/>
    <w:rsid w:val="00515D28"/>
    <w:rsid w:val="00517855"/>
    <w:rsid w:val="005200E1"/>
    <w:rsid w:val="00525D2E"/>
    <w:rsid w:val="005268A5"/>
    <w:rsid w:val="005301C6"/>
    <w:rsid w:val="00532698"/>
    <w:rsid w:val="00534317"/>
    <w:rsid w:val="00534BB2"/>
    <w:rsid w:val="00535C1F"/>
    <w:rsid w:val="00536495"/>
    <w:rsid w:val="005433F1"/>
    <w:rsid w:val="00544111"/>
    <w:rsid w:val="00544B82"/>
    <w:rsid w:val="00550129"/>
    <w:rsid w:val="005502D6"/>
    <w:rsid w:val="005503F8"/>
    <w:rsid w:val="005515AE"/>
    <w:rsid w:val="00552088"/>
    <w:rsid w:val="00554578"/>
    <w:rsid w:val="0055671D"/>
    <w:rsid w:val="00556A2D"/>
    <w:rsid w:val="00557CEE"/>
    <w:rsid w:val="005609BA"/>
    <w:rsid w:val="00561158"/>
    <w:rsid w:val="00564E13"/>
    <w:rsid w:val="0056626F"/>
    <w:rsid w:val="005665A9"/>
    <w:rsid w:val="00566F65"/>
    <w:rsid w:val="00571826"/>
    <w:rsid w:val="00575893"/>
    <w:rsid w:val="0058192E"/>
    <w:rsid w:val="00587013"/>
    <w:rsid w:val="00587360"/>
    <w:rsid w:val="00590DB6"/>
    <w:rsid w:val="00592156"/>
    <w:rsid w:val="00593255"/>
    <w:rsid w:val="00597FBC"/>
    <w:rsid w:val="005A23CB"/>
    <w:rsid w:val="005A30BF"/>
    <w:rsid w:val="005A7B90"/>
    <w:rsid w:val="005B273F"/>
    <w:rsid w:val="005B38DB"/>
    <w:rsid w:val="005C1292"/>
    <w:rsid w:val="005C1383"/>
    <w:rsid w:val="005C1F80"/>
    <w:rsid w:val="005C343C"/>
    <w:rsid w:val="005D147B"/>
    <w:rsid w:val="005D32E1"/>
    <w:rsid w:val="005D3E7D"/>
    <w:rsid w:val="005D3F4D"/>
    <w:rsid w:val="005D45ED"/>
    <w:rsid w:val="005D4B4C"/>
    <w:rsid w:val="005D6236"/>
    <w:rsid w:val="005E0571"/>
    <w:rsid w:val="005E10B8"/>
    <w:rsid w:val="005E250A"/>
    <w:rsid w:val="005E28CF"/>
    <w:rsid w:val="005E390B"/>
    <w:rsid w:val="005E3ED9"/>
    <w:rsid w:val="005F0D31"/>
    <w:rsid w:val="005F5523"/>
    <w:rsid w:val="005F7E9B"/>
    <w:rsid w:val="00600960"/>
    <w:rsid w:val="006031FB"/>
    <w:rsid w:val="00604346"/>
    <w:rsid w:val="006046D2"/>
    <w:rsid w:val="00604B01"/>
    <w:rsid w:val="0060621A"/>
    <w:rsid w:val="006073B7"/>
    <w:rsid w:val="00607419"/>
    <w:rsid w:val="006119F2"/>
    <w:rsid w:val="00611B7E"/>
    <w:rsid w:val="0061270E"/>
    <w:rsid w:val="00615446"/>
    <w:rsid w:val="00615A7D"/>
    <w:rsid w:val="00615B33"/>
    <w:rsid w:val="00616637"/>
    <w:rsid w:val="00622586"/>
    <w:rsid w:val="00623C5D"/>
    <w:rsid w:val="00624928"/>
    <w:rsid w:val="006250BC"/>
    <w:rsid w:val="00625E76"/>
    <w:rsid w:val="00631A72"/>
    <w:rsid w:val="0063474D"/>
    <w:rsid w:val="006355E4"/>
    <w:rsid w:val="00636D0F"/>
    <w:rsid w:val="0064196A"/>
    <w:rsid w:val="00643E53"/>
    <w:rsid w:val="00646F6B"/>
    <w:rsid w:val="00650B3A"/>
    <w:rsid w:val="00654041"/>
    <w:rsid w:val="00664FA9"/>
    <w:rsid w:val="0066610A"/>
    <w:rsid w:val="00666E0D"/>
    <w:rsid w:val="00667B4E"/>
    <w:rsid w:val="00671132"/>
    <w:rsid w:val="00671336"/>
    <w:rsid w:val="006734DE"/>
    <w:rsid w:val="00682180"/>
    <w:rsid w:val="00683AA5"/>
    <w:rsid w:val="006845AD"/>
    <w:rsid w:val="0068533E"/>
    <w:rsid w:val="00685A49"/>
    <w:rsid w:val="0068674C"/>
    <w:rsid w:val="00690992"/>
    <w:rsid w:val="00691EC6"/>
    <w:rsid w:val="006921B9"/>
    <w:rsid w:val="00694C67"/>
    <w:rsid w:val="00695F5E"/>
    <w:rsid w:val="006963DE"/>
    <w:rsid w:val="006A0B69"/>
    <w:rsid w:val="006A2737"/>
    <w:rsid w:val="006A6C41"/>
    <w:rsid w:val="006A7774"/>
    <w:rsid w:val="006B123D"/>
    <w:rsid w:val="006B1720"/>
    <w:rsid w:val="006B1BEF"/>
    <w:rsid w:val="006B1CCC"/>
    <w:rsid w:val="006B2516"/>
    <w:rsid w:val="006B3DE4"/>
    <w:rsid w:val="006B54CC"/>
    <w:rsid w:val="006B6642"/>
    <w:rsid w:val="006C118A"/>
    <w:rsid w:val="006C17FF"/>
    <w:rsid w:val="006C30BF"/>
    <w:rsid w:val="006C429C"/>
    <w:rsid w:val="006D07DF"/>
    <w:rsid w:val="006D1E80"/>
    <w:rsid w:val="006D2AAF"/>
    <w:rsid w:val="006D47C6"/>
    <w:rsid w:val="006D55AE"/>
    <w:rsid w:val="006D5E08"/>
    <w:rsid w:val="006D7FE8"/>
    <w:rsid w:val="006E0730"/>
    <w:rsid w:val="006E0FC9"/>
    <w:rsid w:val="006E360A"/>
    <w:rsid w:val="006E6908"/>
    <w:rsid w:val="006E7C05"/>
    <w:rsid w:val="006F1A2F"/>
    <w:rsid w:val="006F24A6"/>
    <w:rsid w:val="006F29EF"/>
    <w:rsid w:val="006F2C37"/>
    <w:rsid w:val="006F365A"/>
    <w:rsid w:val="006F4F49"/>
    <w:rsid w:val="006F52D5"/>
    <w:rsid w:val="006F59CA"/>
    <w:rsid w:val="006F66ED"/>
    <w:rsid w:val="006F68C5"/>
    <w:rsid w:val="007023D9"/>
    <w:rsid w:val="00703832"/>
    <w:rsid w:val="0070555B"/>
    <w:rsid w:val="00706B9D"/>
    <w:rsid w:val="00711396"/>
    <w:rsid w:val="00713D94"/>
    <w:rsid w:val="00714057"/>
    <w:rsid w:val="0071476F"/>
    <w:rsid w:val="00716B7C"/>
    <w:rsid w:val="00722EDA"/>
    <w:rsid w:val="007238E4"/>
    <w:rsid w:val="007252CD"/>
    <w:rsid w:val="00725633"/>
    <w:rsid w:val="00737144"/>
    <w:rsid w:val="00743EED"/>
    <w:rsid w:val="00745DF7"/>
    <w:rsid w:val="00746B61"/>
    <w:rsid w:val="007471D5"/>
    <w:rsid w:val="007475F6"/>
    <w:rsid w:val="0075081B"/>
    <w:rsid w:val="00753026"/>
    <w:rsid w:val="007534E6"/>
    <w:rsid w:val="00753572"/>
    <w:rsid w:val="00756FD2"/>
    <w:rsid w:val="00757D92"/>
    <w:rsid w:val="007616A5"/>
    <w:rsid w:val="0076355F"/>
    <w:rsid w:val="00764E62"/>
    <w:rsid w:val="007654FF"/>
    <w:rsid w:val="00766BF2"/>
    <w:rsid w:val="00771956"/>
    <w:rsid w:val="00772952"/>
    <w:rsid w:val="00773BD9"/>
    <w:rsid w:val="00774829"/>
    <w:rsid w:val="0077735B"/>
    <w:rsid w:val="00783B7D"/>
    <w:rsid w:val="00783D61"/>
    <w:rsid w:val="007849E6"/>
    <w:rsid w:val="00786477"/>
    <w:rsid w:val="00787E63"/>
    <w:rsid w:val="00790992"/>
    <w:rsid w:val="00791305"/>
    <w:rsid w:val="007943AF"/>
    <w:rsid w:val="00796D24"/>
    <w:rsid w:val="007A4A15"/>
    <w:rsid w:val="007A5413"/>
    <w:rsid w:val="007A684F"/>
    <w:rsid w:val="007B12EF"/>
    <w:rsid w:val="007B137C"/>
    <w:rsid w:val="007B38A6"/>
    <w:rsid w:val="007B59DB"/>
    <w:rsid w:val="007B6C81"/>
    <w:rsid w:val="007C0BB7"/>
    <w:rsid w:val="007C1760"/>
    <w:rsid w:val="007D23FB"/>
    <w:rsid w:val="007D543E"/>
    <w:rsid w:val="007D622B"/>
    <w:rsid w:val="007D6D2F"/>
    <w:rsid w:val="007D7190"/>
    <w:rsid w:val="007D76A7"/>
    <w:rsid w:val="007E1FD6"/>
    <w:rsid w:val="007E6C94"/>
    <w:rsid w:val="007F338B"/>
    <w:rsid w:val="007F5F36"/>
    <w:rsid w:val="007F66BB"/>
    <w:rsid w:val="007F6C80"/>
    <w:rsid w:val="008023FF"/>
    <w:rsid w:val="00807BB7"/>
    <w:rsid w:val="0081281B"/>
    <w:rsid w:val="00813811"/>
    <w:rsid w:val="00817D58"/>
    <w:rsid w:val="00823F06"/>
    <w:rsid w:val="00824592"/>
    <w:rsid w:val="0083160E"/>
    <w:rsid w:val="0083719A"/>
    <w:rsid w:val="008407FC"/>
    <w:rsid w:val="00840B57"/>
    <w:rsid w:val="008414D5"/>
    <w:rsid w:val="00841EB8"/>
    <w:rsid w:val="00842F34"/>
    <w:rsid w:val="008451CA"/>
    <w:rsid w:val="008459E6"/>
    <w:rsid w:val="00846CF2"/>
    <w:rsid w:val="008470BA"/>
    <w:rsid w:val="008473CE"/>
    <w:rsid w:val="00853B75"/>
    <w:rsid w:val="00854AAE"/>
    <w:rsid w:val="00860ED6"/>
    <w:rsid w:val="0086143B"/>
    <w:rsid w:val="0086235C"/>
    <w:rsid w:val="00863957"/>
    <w:rsid w:val="00863A75"/>
    <w:rsid w:val="008704E7"/>
    <w:rsid w:val="00870CAB"/>
    <w:rsid w:val="0087475F"/>
    <w:rsid w:val="00874BB9"/>
    <w:rsid w:val="00877300"/>
    <w:rsid w:val="00880BA2"/>
    <w:rsid w:val="00890C1A"/>
    <w:rsid w:val="008A05AD"/>
    <w:rsid w:val="008A7939"/>
    <w:rsid w:val="008B1065"/>
    <w:rsid w:val="008B5021"/>
    <w:rsid w:val="008B684A"/>
    <w:rsid w:val="008B79C1"/>
    <w:rsid w:val="008C0262"/>
    <w:rsid w:val="008C19C9"/>
    <w:rsid w:val="008C4D82"/>
    <w:rsid w:val="008C692E"/>
    <w:rsid w:val="008C6B3C"/>
    <w:rsid w:val="008D473E"/>
    <w:rsid w:val="008D4C17"/>
    <w:rsid w:val="008D5DD1"/>
    <w:rsid w:val="008D64DC"/>
    <w:rsid w:val="008D777D"/>
    <w:rsid w:val="008E4A3A"/>
    <w:rsid w:val="008E5367"/>
    <w:rsid w:val="008E683E"/>
    <w:rsid w:val="008F001B"/>
    <w:rsid w:val="008F090B"/>
    <w:rsid w:val="008F17CD"/>
    <w:rsid w:val="008F30AE"/>
    <w:rsid w:val="008F5A6E"/>
    <w:rsid w:val="008F6C4B"/>
    <w:rsid w:val="009024B0"/>
    <w:rsid w:val="00902CF0"/>
    <w:rsid w:val="00902D3E"/>
    <w:rsid w:val="0090342D"/>
    <w:rsid w:val="009057DD"/>
    <w:rsid w:val="00910D25"/>
    <w:rsid w:val="00911C5E"/>
    <w:rsid w:val="00913E7F"/>
    <w:rsid w:val="0091510D"/>
    <w:rsid w:val="0091645E"/>
    <w:rsid w:val="009167C2"/>
    <w:rsid w:val="0092183B"/>
    <w:rsid w:val="009248EB"/>
    <w:rsid w:val="009261F0"/>
    <w:rsid w:val="00931AD4"/>
    <w:rsid w:val="00931AE0"/>
    <w:rsid w:val="00931D26"/>
    <w:rsid w:val="009371F0"/>
    <w:rsid w:val="00940495"/>
    <w:rsid w:val="00940A53"/>
    <w:rsid w:val="0094494B"/>
    <w:rsid w:val="00946278"/>
    <w:rsid w:val="00951D82"/>
    <w:rsid w:val="00952B7C"/>
    <w:rsid w:val="00953A6E"/>
    <w:rsid w:val="00954C79"/>
    <w:rsid w:val="00954D3F"/>
    <w:rsid w:val="0095525F"/>
    <w:rsid w:val="0095550A"/>
    <w:rsid w:val="00962325"/>
    <w:rsid w:val="00964AD2"/>
    <w:rsid w:val="009678F5"/>
    <w:rsid w:val="0097081F"/>
    <w:rsid w:val="00973C25"/>
    <w:rsid w:val="00975FF6"/>
    <w:rsid w:val="00980533"/>
    <w:rsid w:val="009821CD"/>
    <w:rsid w:val="009828BA"/>
    <w:rsid w:val="00982E9F"/>
    <w:rsid w:val="009857FC"/>
    <w:rsid w:val="009871C3"/>
    <w:rsid w:val="00987A20"/>
    <w:rsid w:val="009919ED"/>
    <w:rsid w:val="00991EC7"/>
    <w:rsid w:val="00991F1E"/>
    <w:rsid w:val="0099292D"/>
    <w:rsid w:val="00993B02"/>
    <w:rsid w:val="00993CEF"/>
    <w:rsid w:val="009A0379"/>
    <w:rsid w:val="009A1019"/>
    <w:rsid w:val="009A1683"/>
    <w:rsid w:val="009B245D"/>
    <w:rsid w:val="009B2F06"/>
    <w:rsid w:val="009B333E"/>
    <w:rsid w:val="009B635E"/>
    <w:rsid w:val="009B7A52"/>
    <w:rsid w:val="009B7C0D"/>
    <w:rsid w:val="009C1799"/>
    <w:rsid w:val="009C31D4"/>
    <w:rsid w:val="009C379E"/>
    <w:rsid w:val="009C4066"/>
    <w:rsid w:val="009C5DF9"/>
    <w:rsid w:val="009D7821"/>
    <w:rsid w:val="009E01F9"/>
    <w:rsid w:val="009E4082"/>
    <w:rsid w:val="009E4F98"/>
    <w:rsid w:val="009E571E"/>
    <w:rsid w:val="009F094B"/>
    <w:rsid w:val="009F29D3"/>
    <w:rsid w:val="009F5364"/>
    <w:rsid w:val="009F6644"/>
    <w:rsid w:val="009F6A5C"/>
    <w:rsid w:val="00A0107E"/>
    <w:rsid w:val="00A02D25"/>
    <w:rsid w:val="00A03045"/>
    <w:rsid w:val="00A06A8A"/>
    <w:rsid w:val="00A104D1"/>
    <w:rsid w:val="00A10BA5"/>
    <w:rsid w:val="00A12ED3"/>
    <w:rsid w:val="00A147B3"/>
    <w:rsid w:val="00A16673"/>
    <w:rsid w:val="00A17DCB"/>
    <w:rsid w:val="00A20031"/>
    <w:rsid w:val="00A2029F"/>
    <w:rsid w:val="00A21269"/>
    <w:rsid w:val="00A23F16"/>
    <w:rsid w:val="00A2675E"/>
    <w:rsid w:val="00A32932"/>
    <w:rsid w:val="00A407C9"/>
    <w:rsid w:val="00A413EC"/>
    <w:rsid w:val="00A416D4"/>
    <w:rsid w:val="00A43F23"/>
    <w:rsid w:val="00A517C6"/>
    <w:rsid w:val="00A5269E"/>
    <w:rsid w:val="00A529CC"/>
    <w:rsid w:val="00A54029"/>
    <w:rsid w:val="00A57572"/>
    <w:rsid w:val="00A60C13"/>
    <w:rsid w:val="00A6529E"/>
    <w:rsid w:val="00A71002"/>
    <w:rsid w:val="00A71B8C"/>
    <w:rsid w:val="00A72AF0"/>
    <w:rsid w:val="00A747CD"/>
    <w:rsid w:val="00A80C0C"/>
    <w:rsid w:val="00A81385"/>
    <w:rsid w:val="00A820AA"/>
    <w:rsid w:val="00A838CD"/>
    <w:rsid w:val="00A85679"/>
    <w:rsid w:val="00A86DE5"/>
    <w:rsid w:val="00A87606"/>
    <w:rsid w:val="00A91666"/>
    <w:rsid w:val="00A93264"/>
    <w:rsid w:val="00A94057"/>
    <w:rsid w:val="00A95576"/>
    <w:rsid w:val="00A95827"/>
    <w:rsid w:val="00AA1BCE"/>
    <w:rsid w:val="00AA3EAE"/>
    <w:rsid w:val="00AA5A21"/>
    <w:rsid w:val="00AB05E7"/>
    <w:rsid w:val="00AB21EA"/>
    <w:rsid w:val="00AB2DBD"/>
    <w:rsid w:val="00AB3074"/>
    <w:rsid w:val="00AB42AC"/>
    <w:rsid w:val="00AB5AED"/>
    <w:rsid w:val="00AB769B"/>
    <w:rsid w:val="00AB7CDC"/>
    <w:rsid w:val="00AC3FC3"/>
    <w:rsid w:val="00AC4AC7"/>
    <w:rsid w:val="00AC61D8"/>
    <w:rsid w:val="00AD0489"/>
    <w:rsid w:val="00AD0A27"/>
    <w:rsid w:val="00AD38FC"/>
    <w:rsid w:val="00AD5BAC"/>
    <w:rsid w:val="00AD60D4"/>
    <w:rsid w:val="00AD65C8"/>
    <w:rsid w:val="00AE335A"/>
    <w:rsid w:val="00AE3DFD"/>
    <w:rsid w:val="00AF08BA"/>
    <w:rsid w:val="00AF276F"/>
    <w:rsid w:val="00AF784F"/>
    <w:rsid w:val="00AF7F43"/>
    <w:rsid w:val="00B00758"/>
    <w:rsid w:val="00B01E75"/>
    <w:rsid w:val="00B043A6"/>
    <w:rsid w:val="00B07288"/>
    <w:rsid w:val="00B072B7"/>
    <w:rsid w:val="00B10126"/>
    <w:rsid w:val="00B10BE4"/>
    <w:rsid w:val="00B14180"/>
    <w:rsid w:val="00B15EA4"/>
    <w:rsid w:val="00B16603"/>
    <w:rsid w:val="00B17F17"/>
    <w:rsid w:val="00B21105"/>
    <w:rsid w:val="00B2306D"/>
    <w:rsid w:val="00B24235"/>
    <w:rsid w:val="00B26CB8"/>
    <w:rsid w:val="00B31C2E"/>
    <w:rsid w:val="00B33C7B"/>
    <w:rsid w:val="00B34B1B"/>
    <w:rsid w:val="00B35709"/>
    <w:rsid w:val="00B361F2"/>
    <w:rsid w:val="00B36FC5"/>
    <w:rsid w:val="00B40CB0"/>
    <w:rsid w:val="00B414FA"/>
    <w:rsid w:val="00B42C4A"/>
    <w:rsid w:val="00B43304"/>
    <w:rsid w:val="00B44A86"/>
    <w:rsid w:val="00B45BD1"/>
    <w:rsid w:val="00B46C14"/>
    <w:rsid w:val="00B5141F"/>
    <w:rsid w:val="00B51BDA"/>
    <w:rsid w:val="00B51CC1"/>
    <w:rsid w:val="00B5320B"/>
    <w:rsid w:val="00B544E3"/>
    <w:rsid w:val="00B54CD9"/>
    <w:rsid w:val="00B57E59"/>
    <w:rsid w:val="00B61196"/>
    <w:rsid w:val="00B66FB2"/>
    <w:rsid w:val="00B71201"/>
    <w:rsid w:val="00B74BF6"/>
    <w:rsid w:val="00B76A89"/>
    <w:rsid w:val="00B802AC"/>
    <w:rsid w:val="00B8108F"/>
    <w:rsid w:val="00B90831"/>
    <w:rsid w:val="00B9121B"/>
    <w:rsid w:val="00B91257"/>
    <w:rsid w:val="00B926EF"/>
    <w:rsid w:val="00B95BF9"/>
    <w:rsid w:val="00B964F9"/>
    <w:rsid w:val="00BA2FFA"/>
    <w:rsid w:val="00BA7D79"/>
    <w:rsid w:val="00BB02BF"/>
    <w:rsid w:val="00BB4113"/>
    <w:rsid w:val="00BB4753"/>
    <w:rsid w:val="00BC01E3"/>
    <w:rsid w:val="00BC3420"/>
    <w:rsid w:val="00BC3A64"/>
    <w:rsid w:val="00BC3A8F"/>
    <w:rsid w:val="00BC59AF"/>
    <w:rsid w:val="00BC5ADC"/>
    <w:rsid w:val="00BC7958"/>
    <w:rsid w:val="00BD081A"/>
    <w:rsid w:val="00BD0FE4"/>
    <w:rsid w:val="00BD2D43"/>
    <w:rsid w:val="00BD317B"/>
    <w:rsid w:val="00BD5D9C"/>
    <w:rsid w:val="00BE04CC"/>
    <w:rsid w:val="00BE4131"/>
    <w:rsid w:val="00BE493E"/>
    <w:rsid w:val="00BE61AD"/>
    <w:rsid w:val="00BE6784"/>
    <w:rsid w:val="00BE6907"/>
    <w:rsid w:val="00BE6ADF"/>
    <w:rsid w:val="00BF0A00"/>
    <w:rsid w:val="00BF2F27"/>
    <w:rsid w:val="00BF3FFB"/>
    <w:rsid w:val="00C021EE"/>
    <w:rsid w:val="00C021FF"/>
    <w:rsid w:val="00C02C20"/>
    <w:rsid w:val="00C03AB4"/>
    <w:rsid w:val="00C0409C"/>
    <w:rsid w:val="00C06EA7"/>
    <w:rsid w:val="00C11FC4"/>
    <w:rsid w:val="00C1325A"/>
    <w:rsid w:val="00C20DD5"/>
    <w:rsid w:val="00C21C6B"/>
    <w:rsid w:val="00C23281"/>
    <w:rsid w:val="00C23440"/>
    <w:rsid w:val="00C254E5"/>
    <w:rsid w:val="00C35428"/>
    <w:rsid w:val="00C35FB1"/>
    <w:rsid w:val="00C368DE"/>
    <w:rsid w:val="00C4106F"/>
    <w:rsid w:val="00C47894"/>
    <w:rsid w:val="00C53EFC"/>
    <w:rsid w:val="00C56783"/>
    <w:rsid w:val="00C56A79"/>
    <w:rsid w:val="00C57668"/>
    <w:rsid w:val="00C622AD"/>
    <w:rsid w:val="00C6342F"/>
    <w:rsid w:val="00C664B5"/>
    <w:rsid w:val="00C730B0"/>
    <w:rsid w:val="00C77C1D"/>
    <w:rsid w:val="00C87B1B"/>
    <w:rsid w:val="00C9171C"/>
    <w:rsid w:val="00C948E0"/>
    <w:rsid w:val="00C97F17"/>
    <w:rsid w:val="00CA25FF"/>
    <w:rsid w:val="00CA5654"/>
    <w:rsid w:val="00CA615B"/>
    <w:rsid w:val="00CA70C9"/>
    <w:rsid w:val="00CB0677"/>
    <w:rsid w:val="00CB08D7"/>
    <w:rsid w:val="00CB0CB8"/>
    <w:rsid w:val="00CB3457"/>
    <w:rsid w:val="00CC0F5B"/>
    <w:rsid w:val="00CC2DE3"/>
    <w:rsid w:val="00CC54BA"/>
    <w:rsid w:val="00CD0C07"/>
    <w:rsid w:val="00CD24D0"/>
    <w:rsid w:val="00CD2CBC"/>
    <w:rsid w:val="00CD3624"/>
    <w:rsid w:val="00CD721C"/>
    <w:rsid w:val="00CD7C40"/>
    <w:rsid w:val="00CE463D"/>
    <w:rsid w:val="00CE4B11"/>
    <w:rsid w:val="00CE5FE4"/>
    <w:rsid w:val="00CE7DAA"/>
    <w:rsid w:val="00CF26B9"/>
    <w:rsid w:val="00CF2C35"/>
    <w:rsid w:val="00CF46F1"/>
    <w:rsid w:val="00CF544B"/>
    <w:rsid w:val="00CF72E4"/>
    <w:rsid w:val="00CF7E76"/>
    <w:rsid w:val="00D0097B"/>
    <w:rsid w:val="00D023B2"/>
    <w:rsid w:val="00D079C5"/>
    <w:rsid w:val="00D102C1"/>
    <w:rsid w:val="00D1094B"/>
    <w:rsid w:val="00D11C44"/>
    <w:rsid w:val="00D12D77"/>
    <w:rsid w:val="00D13948"/>
    <w:rsid w:val="00D13E94"/>
    <w:rsid w:val="00D22ECC"/>
    <w:rsid w:val="00D2655A"/>
    <w:rsid w:val="00D30C20"/>
    <w:rsid w:val="00D31791"/>
    <w:rsid w:val="00D32F73"/>
    <w:rsid w:val="00D3542B"/>
    <w:rsid w:val="00D35996"/>
    <w:rsid w:val="00D35BCB"/>
    <w:rsid w:val="00D370B9"/>
    <w:rsid w:val="00D40611"/>
    <w:rsid w:val="00D4127A"/>
    <w:rsid w:val="00D451FD"/>
    <w:rsid w:val="00D47AC5"/>
    <w:rsid w:val="00D5198C"/>
    <w:rsid w:val="00D52DA7"/>
    <w:rsid w:val="00D52DE1"/>
    <w:rsid w:val="00D56613"/>
    <w:rsid w:val="00D566F9"/>
    <w:rsid w:val="00D57C5A"/>
    <w:rsid w:val="00D60B27"/>
    <w:rsid w:val="00D613D8"/>
    <w:rsid w:val="00D61728"/>
    <w:rsid w:val="00D63D5F"/>
    <w:rsid w:val="00D652B7"/>
    <w:rsid w:val="00D6584D"/>
    <w:rsid w:val="00D66BA6"/>
    <w:rsid w:val="00D702E9"/>
    <w:rsid w:val="00D73F72"/>
    <w:rsid w:val="00D80E83"/>
    <w:rsid w:val="00D84FA9"/>
    <w:rsid w:val="00D868F4"/>
    <w:rsid w:val="00D903E5"/>
    <w:rsid w:val="00D959E1"/>
    <w:rsid w:val="00D95A01"/>
    <w:rsid w:val="00DA122F"/>
    <w:rsid w:val="00DA300D"/>
    <w:rsid w:val="00DA4906"/>
    <w:rsid w:val="00DA4D2A"/>
    <w:rsid w:val="00DB0207"/>
    <w:rsid w:val="00DB2600"/>
    <w:rsid w:val="00DB4AAC"/>
    <w:rsid w:val="00DB55FF"/>
    <w:rsid w:val="00DB59BC"/>
    <w:rsid w:val="00DB5A1E"/>
    <w:rsid w:val="00DB5BEC"/>
    <w:rsid w:val="00DB7F49"/>
    <w:rsid w:val="00DC34A2"/>
    <w:rsid w:val="00DC44C3"/>
    <w:rsid w:val="00DC5501"/>
    <w:rsid w:val="00DC5BD8"/>
    <w:rsid w:val="00DC65E4"/>
    <w:rsid w:val="00DC7C8D"/>
    <w:rsid w:val="00DD0E0D"/>
    <w:rsid w:val="00DD1C01"/>
    <w:rsid w:val="00DE05EB"/>
    <w:rsid w:val="00DE2848"/>
    <w:rsid w:val="00DE4389"/>
    <w:rsid w:val="00DE5E70"/>
    <w:rsid w:val="00DE7712"/>
    <w:rsid w:val="00DE7C19"/>
    <w:rsid w:val="00DF1642"/>
    <w:rsid w:val="00DF1DF7"/>
    <w:rsid w:val="00DF1F08"/>
    <w:rsid w:val="00DF2F5E"/>
    <w:rsid w:val="00DF4E9C"/>
    <w:rsid w:val="00DF5CBC"/>
    <w:rsid w:val="00E01B7A"/>
    <w:rsid w:val="00E04774"/>
    <w:rsid w:val="00E05510"/>
    <w:rsid w:val="00E12EF2"/>
    <w:rsid w:val="00E13840"/>
    <w:rsid w:val="00E14F53"/>
    <w:rsid w:val="00E1564F"/>
    <w:rsid w:val="00E15A42"/>
    <w:rsid w:val="00E212FB"/>
    <w:rsid w:val="00E25B81"/>
    <w:rsid w:val="00E27957"/>
    <w:rsid w:val="00E35986"/>
    <w:rsid w:val="00E35B42"/>
    <w:rsid w:val="00E375FF"/>
    <w:rsid w:val="00E37F74"/>
    <w:rsid w:val="00E42850"/>
    <w:rsid w:val="00E441E1"/>
    <w:rsid w:val="00E44321"/>
    <w:rsid w:val="00E44372"/>
    <w:rsid w:val="00E46265"/>
    <w:rsid w:val="00E46B93"/>
    <w:rsid w:val="00E475E7"/>
    <w:rsid w:val="00E536AB"/>
    <w:rsid w:val="00E53B71"/>
    <w:rsid w:val="00E54C9B"/>
    <w:rsid w:val="00E56BEA"/>
    <w:rsid w:val="00E604D7"/>
    <w:rsid w:val="00E6099D"/>
    <w:rsid w:val="00E6121A"/>
    <w:rsid w:val="00E6218C"/>
    <w:rsid w:val="00E65ACC"/>
    <w:rsid w:val="00E74D95"/>
    <w:rsid w:val="00E75401"/>
    <w:rsid w:val="00E858FA"/>
    <w:rsid w:val="00E86F55"/>
    <w:rsid w:val="00E87740"/>
    <w:rsid w:val="00E927E4"/>
    <w:rsid w:val="00E92BA8"/>
    <w:rsid w:val="00E94C77"/>
    <w:rsid w:val="00E961E0"/>
    <w:rsid w:val="00E97094"/>
    <w:rsid w:val="00EA298E"/>
    <w:rsid w:val="00EA358F"/>
    <w:rsid w:val="00EA5E1F"/>
    <w:rsid w:val="00EB01B9"/>
    <w:rsid w:val="00EB2861"/>
    <w:rsid w:val="00EB442A"/>
    <w:rsid w:val="00EB5B38"/>
    <w:rsid w:val="00EC0B96"/>
    <w:rsid w:val="00EC2647"/>
    <w:rsid w:val="00EC31FB"/>
    <w:rsid w:val="00EC3D8E"/>
    <w:rsid w:val="00EC5C13"/>
    <w:rsid w:val="00EC7819"/>
    <w:rsid w:val="00ED56B9"/>
    <w:rsid w:val="00ED652A"/>
    <w:rsid w:val="00ED6708"/>
    <w:rsid w:val="00ED7B0E"/>
    <w:rsid w:val="00EE0819"/>
    <w:rsid w:val="00EE0887"/>
    <w:rsid w:val="00EE185D"/>
    <w:rsid w:val="00EE442E"/>
    <w:rsid w:val="00EF4D6F"/>
    <w:rsid w:val="00EF7065"/>
    <w:rsid w:val="00F011F4"/>
    <w:rsid w:val="00F02589"/>
    <w:rsid w:val="00F033AD"/>
    <w:rsid w:val="00F15739"/>
    <w:rsid w:val="00F2324A"/>
    <w:rsid w:val="00F24F52"/>
    <w:rsid w:val="00F26219"/>
    <w:rsid w:val="00F2639C"/>
    <w:rsid w:val="00F26DE7"/>
    <w:rsid w:val="00F27E37"/>
    <w:rsid w:val="00F30CEC"/>
    <w:rsid w:val="00F315E1"/>
    <w:rsid w:val="00F32F04"/>
    <w:rsid w:val="00F34940"/>
    <w:rsid w:val="00F34EFA"/>
    <w:rsid w:val="00F41BA1"/>
    <w:rsid w:val="00F41FD2"/>
    <w:rsid w:val="00F42DCA"/>
    <w:rsid w:val="00F4606F"/>
    <w:rsid w:val="00F507BC"/>
    <w:rsid w:val="00F50A66"/>
    <w:rsid w:val="00F51664"/>
    <w:rsid w:val="00F52C8E"/>
    <w:rsid w:val="00F5327E"/>
    <w:rsid w:val="00F533D8"/>
    <w:rsid w:val="00F5365D"/>
    <w:rsid w:val="00F539C8"/>
    <w:rsid w:val="00F552CA"/>
    <w:rsid w:val="00F57557"/>
    <w:rsid w:val="00F57FBE"/>
    <w:rsid w:val="00F64419"/>
    <w:rsid w:val="00F719F3"/>
    <w:rsid w:val="00F72109"/>
    <w:rsid w:val="00F7223D"/>
    <w:rsid w:val="00F729D4"/>
    <w:rsid w:val="00F75C05"/>
    <w:rsid w:val="00F76177"/>
    <w:rsid w:val="00F857C9"/>
    <w:rsid w:val="00F85E57"/>
    <w:rsid w:val="00F94A67"/>
    <w:rsid w:val="00F9558D"/>
    <w:rsid w:val="00F960D6"/>
    <w:rsid w:val="00FA0072"/>
    <w:rsid w:val="00FA2199"/>
    <w:rsid w:val="00FA42FB"/>
    <w:rsid w:val="00FA4D0D"/>
    <w:rsid w:val="00FA525C"/>
    <w:rsid w:val="00FA585A"/>
    <w:rsid w:val="00FA6E5D"/>
    <w:rsid w:val="00FB132B"/>
    <w:rsid w:val="00FB1986"/>
    <w:rsid w:val="00FB3FFC"/>
    <w:rsid w:val="00FB431D"/>
    <w:rsid w:val="00FC0A4D"/>
    <w:rsid w:val="00FC2A45"/>
    <w:rsid w:val="00FC42C0"/>
    <w:rsid w:val="00FC5DCF"/>
    <w:rsid w:val="00FC608F"/>
    <w:rsid w:val="00FD007D"/>
    <w:rsid w:val="00FD07A3"/>
    <w:rsid w:val="00FD0F29"/>
    <w:rsid w:val="00FD16F7"/>
    <w:rsid w:val="00FD6271"/>
    <w:rsid w:val="00FD79EF"/>
    <w:rsid w:val="00FE0493"/>
    <w:rsid w:val="00FE1270"/>
    <w:rsid w:val="00FE1DB3"/>
    <w:rsid w:val="00FE4D59"/>
    <w:rsid w:val="00FE5402"/>
    <w:rsid w:val="00FE6375"/>
    <w:rsid w:val="00FF14A2"/>
    <w:rsid w:val="00FF1D89"/>
    <w:rsid w:val="00FF3D8F"/>
    <w:rsid w:val="00FF7773"/>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E00E0"/>
  <w15:docId w15:val="{0FBB690B-5651-411C-9766-D3CD5A30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59AF"/>
    <w:rPr>
      <w:sz w:val="22"/>
      <w:szCs w:val="24"/>
      <w:lang w:val="en-GB"/>
    </w:rPr>
  </w:style>
  <w:style w:type="paragraph" w:styleId="Heading1">
    <w:name w:val="heading 1"/>
    <w:basedOn w:val="Normal"/>
    <w:next w:val="Normal"/>
    <w:qFormat/>
    <w:rsid w:val="00BC59AF"/>
    <w:pPr>
      <w:keepNext/>
      <w:jc w:val="center"/>
      <w:outlineLvl w:val="0"/>
    </w:pPr>
    <w:rPr>
      <w:b/>
      <w:sz w:val="24"/>
      <w:szCs w:val="20"/>
    </w:rPr>
  </w:style>
  <w:style w:type="paragraph" w:styleId="Heading2">
    <w:name w:val="heading 2"/>
    <w:basedOn w:val="Normal"/>
    <w:next w:val="Normal"/>
    <w:qFormat/>
    <w:rsid w:val="00BC59AF"/>
    <w:pPr>
      <w:keepNext/>
      <w:outlineLvl w:val="1"/>
    </w:pPr>
    <w:rPr>
      <w:b/>
      <w:bCs/>
      <w:sz w:val="28"/>
    </w:rPr>
  </w:style>
  <w:style w:type="paragraph" w:styleId="Heading3">
    <w:name w:val="heading 3"/>
    <w:basedOn w:val="Normal"/>
    <w:next w:val="Normal"/>
    <w:qFormat/>
    <w:rsid w:val="00BC59AF"/>
    <w:pPr>
      <w:keepNext/>
      <w:jc w:val="center"/>
      <w:outlineLvl w:val="2"/>
    </w:pPr>
    <w:rPr>
      <w:b/>
      <w:bCs/>
    </w:rPr>
  </w:style>
  <w:style w:type="paragraph" w:styleId="Heading4">
    <w:name w:val="heading 4"/>
    <w:basedOn w:val="Normal"/>
    <w:next w:val="Normal"/>
    <w:qFormat/>
    <w:rsid w:val="00BC59AF"/>
    <w:pPr>
      <w:keepNext/>
      <w:outlineLvl w:val="3"/>
    </w:pPr>
    <w:rPr>
      <w:b/>
      <w:bCs/>
      <w:sz w:val="24"/>
      <w:u w:val="single"/>
    </w:rPr>
  </w:style>
  <w:style w:type="paragraph" w:styleId="Heading5">
    <w:name w:val="heading 5"/>
    <w:basedOn w:val="Normal"/>
    <w:next w:val="Normal"/>
    <w:qFormat/>
    <w:rsid w:val="00BC59AF"/>
    <w:pPr>
      <w:keepNext/>
      <w:outlineLvl w:val="4"/>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C59AF"/>
    <w:pPr>
      <w:tabs>
        <w:tab w:val="center" w:pos="4320"/>
        <w:tab w:val="right" w:pos="8640"/>
      </w:tabs>
    </w:pPr>
  </w:style>
  <w:style w:type="paragraph" w:styleId="Footer">
    <w:name w:val="footer"/>
    <w:basedOn w:val="Normal"/>
    <w:link w:val="FooterChar"/>
    <w:uiPriority w:val="99"/>
    <w:rsid w:val="00BC59AF"/>
    <w:pPr>
      <w:tabs>
        <w:tab w:val="center" w:pos="4320"/>
        <w:tab w:val="right" w:pos="8640"/>
      </w:tabs>
    </w:pPr>
  </w:style>
  <w:style w:type="character" w:styleId="PageNumber">
    <w:name w:val="page number"/>
    <w:basedOn w:val="DefaultParagraphFont"/>
    <w:rsid w:val="007534E6"/>
  </w:style>
  <w:style w:type="paragraph" w:styleId="BodyText">
    <w:name w:val="Body Text"/>
    <w:basedOn w:val="Normal"/>
    <w:link w:val="BodyTextChar"/>
    <w:rsid w:val="009C4066"/>
    <w:pPr>
      <w:jc w:val="both"/>
    </w:pPr>
    <w:rPr>
      <w:sz w:val="24"/>
    </w:rPr>
  </w:style>
  <w:style w:type="character" w:customStyle="1" w:styleId="BodyTextChar">
    <w:name w:val="Body Text Char"/>
    <w:basedOn w:val="DefaultParagraphFont"/>
    <w:link w:val="BodyText"/>
    <w:rsid w:val="009C4066"/>
    <w:rPr>
      <w:sz w:val="24"/>
      <w:szCs w:val="24"/>
    </w:rPr>
  </w:style>
  <w:style w:type="paragraph" w:styleId="Title">
    <w:name w:val="Title"/>
    <w:basedOn w:val="Normal"/>
    <w:link w:val="TitleChar"/>
    <w:qFormat/>
    <w:rsid w:val="009C4066"/>
    <w:pPr>
      <w:jc w:val="center"/>
    </w:pPr>
    <w:rPr>
      <w:rFonts w:ascii="Tahoma" w:hAnsi="Tahoma" w:cs="Tahoma"/>
      <w:b/>
      <w:bCs/>
      <w:sz w:val="28"/>
      <w:u w:val="single"/>
    </w:rPr>
  </w:style>
  <w:style w:type="character" w:customStyle="1" w:styleId="TitleChar">
    <w:name w:val="Title Char"/>
    <w:basedOn w:val="DefaultParagraphFont"/>
    <w:link w:val="Title"/>
    <w:rsid w:val="009C4066"/>
    <w:rPr>
      <w:rFonts w:ascii="Tahoma" w:hAnsi="Tahoma" w:cs="Tahoma"/>
      <w:b/>
      <w:bCs/>
      <w:sz w:val="28"/>
      <w:szCs w:val="24"/>
      <w:u w:val="single"/>
    </w:rPr>
  </w:style>
  <w:style w:type="paragraph" w:styleId="BodyText2">
    <w:name w:val="Body Text 2"/>
    <w:basedOn w:val="Normal"/>
    <w:link w:val="BodyText2Char"/>
    <w:rsid w:val="009C4066"/>
    <w:pPr>
      <w:jc w:val="both"/>
    </w:pPr>
  </w:style>
  <w:style w:type="character" w:customStyle="1" w:styleId="BodyText2Char">
    <w:name w:val="Body Text 2 Char"/>
    <w:basedOn w:val="DefaultParagraphFont"/>
    <w:link w:val="BodyText2"/>
    <w:rsid w:val="009C4066"/>
    <w:rPr>
      <w:sz w:val="22"/>
      <w:szCs w:val="24"/>
    </w:rPr>
  </w:style>
  <w:style w:type="table" w:styleId="TableGrid">
    <w:name w:val="Table Grid"/>
    <w:basedOn w:val="TableNormal"/>
    <w:uiPriority w:val="59"/>
    <w:rsid w:val="00BE413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87013"/>
    <w:pPr>
      <w:spacing w:after="200" w:line="276" w:lineRule="auto"/>
      <w:ind w:left="720"/>
      <w:contextualSpacing/>
    </w:pPr>
    <w:rPr>
      <w:rFonts w:ascii="Calibri" w:eastAsia="Calibri" w:hAnsi="Calibri"/>
      <w:szCs w:val="22"/>
    </w:rPr>
  </w:style>
  <w:style w:type="character" w:customStyle="1" w:styleId="FooterChar">
    <w:name w:val="Footer Char"/>
    <w:basedOn w:val="DefaultParagraphFont"/>
    <w:link w:val="Footer"/>
    <w:uiPriority w:val="99"/>
    <w:rsid w:val="00B71201"/>
    <w:rPr>
      <w:sz w:val="22"/>
      <w:szCs w:val="24"/>
    </w:rPr>
  </w:style>
  <w:style w:type="paragraph" w:styleId="NormalWeb">
    <w:name w:val="Normal (Web)"/>
    <w:basedOn w:val="Normal"/>
    <w:uiPriority w:val="99"/>
    <w:unhideWhenUsed/>
    <w:rsid w:val="00791305"/>
    <w:pPr>
      <w:spacing w:before="100" w:beforeAutospacing="1" w:after="100" w:afterAutospacing="1"/>
    </w:pPr>
    <w:rPr>
      <w:sz w:val="24"/>
    </w:rPr>
  </w:style>
  <w:style w:type="character" w:customStyle="1" w:styleId="apple-converted-space">
    <w:name w:val="apple-converted-space"/>
    <w:basedOn w:val="DefaultParagraphFont"/>
    <w:rsid w:val="00137DED"/>
  </w:style>
  <w:style w:type="paragraph" w:styleId="BalloonText">
    <w:name w:val="Balloon Text"/>
    <w:basedOn w:val="Normal"/>
    <w:link w:val="BalloonTextChar"/>
    <w:semiHidden/>
    <w:unhideWhenUsed/>
    <w:rsid w:val="006F4F49"/>
    <w:rPr>
      <w:rFonts w:ascii="Segoe UI" w:hAnsi="Segoe UI" w:cs="Segoe UI"/>
      <w:sz w:val="18"/>
      <w:szCs w:val="18"/>
    </w:rPr>
  </w:style>
  <w:style w:type="character" w:customStyle="1" w:styleId="BalloonTextChar">
    <w:name w:val="Balloon Text Char"/>
    <w:basedOn w:val="DefaultParagraphFont"/>
    <w:link w:val="BalloonText"/>
    <w:semiHidden/>
    <w:rsid w:val="006F4F49"/>
    <w:rPr>
      <w:rFonts w:ascii="Segoe UI" w:hAnsi="Segoe UI" w:cs="Segoe UI"/>
      <w:sz w:val="18"/>
      <w:szCs w:val="18"/>
    </w:rPr>
  </w:style>
  <w:style w:type="character" w:styleId="Hyperlink">
    <w:name w:val="Hyperlink"/>
    <w:basedOn w:val="DefaultParagraphFont"/>
    <w:uiPriority w:val="99"/>
    <w:semiHidden/>
    <w:unhideWhenUsed/>
    <w:rsid w:val="001163A9"/>
    <w:rPr>
      <w:color w:val="0000FF"/>
      <w:u w:val="single"/>
    </w:rPr>
  </w:style>
  <w:style w:type="character" w:styleId="CommentReference">
    <w:name w:val="annotation reference"/>
    <w:basedOn w:val="DefaultParagraphFont"/>
    <w:semiHidden/>
    <w:unhideWhenUsed/>
    <w:rsid w:val="00F960D6"/>
    <w:rPr>
      <w:sz w:val="16"/>
      <w:szCs w:val="16"/>
    </w:rPr>
  </w:style>
  <w:style w:type="paragraph" w:styleId="CommentText">
    <w:name w:val="annotation text"/>
    <w:basedOn w:val="Normal"/>
    <w:link w:val="CommentTextChar"/>
    <w:semiHidden/>
    <w:unhideWhenUsed/>
    <w:rsid w:val="00F960D6"/>
    <w:rPr>
      <w:sz w:val="20"/>
      <w:szCs w:val="20"/>
    </w:rPr>
  </w:style>
  <w:style w:type="character" w:customStyle="1" w:styleId="CommentTextChar">
    <w:name w:val="Comment Text Char"/>
    <w:basedOn w:val="DefaultParagraphFont"/>
    <w:link w:val="CommentText"/>
    <w:semiHidden/>
    <w:rsid w:val="00F960D6"/>
    <w:rPr>
      <w:lang w:val="en-GB"/>
    </w:rPr>
  </w:style>
  <w:style w:type="paragraph" w:styleId="CommentSubject">
    <w:name w:val="annotation subject"/>
    <w:basedOn w:val="CommentText"/>
    <w:next w:val="CommentText"/>
    <w:link w:val="CommentSubjectChar"/>
    <w:semiHidden/>
    <w:unhideWhenUsed/>
    <w:rsid w:val="00F960D6"/>
    <w:rPr>
      <w:b/>
      <w:bCs/>
    </w:rPr>
  </w:style>
  <w:style w:type="character" w:customStyle="1" w:styleId="CommentSubjectChar">
    <w:name w:val="Comment Subject Char"/>
    <w:basedOn w:val="CommentTextChar"/>
    <w:link w:val="CommentSubject"/>
    <w:semiHidden/>
    <w:rsid w:val="00F960D6"/>
    <w:rPr>
      <w:b/>
      <w:bCs/>
      <w:lang w:val="en-GB"/>
    </w:rPr>
  </w:style>
  <w:style w:type="character" w:styleId="Strong">
    <w:name w:val="Strong"/>
    <w:basedOn w:val="DefaultParagraphFont"/>
    <w:uiPriority w:val="22"/>
    <w:qFormat/>
    <w:rsid w:val="009B7C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9850">
      <w:bodyDiv w:val="1"/>
      <w:marLeft w:val="0"/>
      <w:marRight w:val="0"/>
      <w:marTop w:val="0"/>
      <w:marBottom w:val="0"/>
      <w:divBdr>
        <w:top w:val="none" w:sz="0" w:space="0" w:color="auto"/>
        <w:left w:val="none" w:sz="0" w:space="0" w:color="auto"/>
        <w:bottom w:val="none" w:sz="0" w:space="0" w:color="auto"/>
        <w:right w:val="none" w:sz="0" w:space="0" w:color="auto"/>
      </w:divBdr>
      <w:divsChild>
        <w:div w:id="590310875">
          <w:marLeft w:val="0"/>
          <w:marRight w:val="0"/>
          <w:marTop w:val="0"/>
          <w:marBottom w:val="0"/>
          <w:divBdr>
            <w:top w:val="none" w:sz="0" w:space="0" w:color="auto"/>
            <w:left w:val="none" w:sz="0" w:space="0" w:color="auto"/>
            <w:bottom w:val="none" w:sz="0" w:space="0" w:color="auto"/>
            <w:right w:val="none" w:sz="0" w:space="0" w:color="auto"/>
          </w:divBdr>
        </w:div>
      </w:divsChild>
    </w:div>
    <w:div w:id="33426891">
      <w:bodyDiv w:val="1"/>
      <w:marLeft w:val="0"/>
      <w:marRight w:val="0"/>
      <w:marTop w:val="0"/>
      <w:marBottom w:val="0"/>
      <w:divBdr>
        <w:top w:val="none" w:sz="0" w:space="0" w:color="auto"/>
        <w:left w:val="none" w:sz="0" w:space="0" w:color="auto"/>
        <w:bottom w:val="none" w:sz="0" w:space="0" w:color="auto"/>
        <w:right w:val="none" w:sz="0" w:space="0" w:color="auto"/>
      </w:divBdr>
      <w:divsChild>
        <w:div w:id="1051345197">
          <w:marLeft w:val="0"/>
          <w:marRight w:val="0"/>
          <w:marTop w:val="0"/>
          <w:marBottom w:val="0"/>
          <w:divBdr>
            <w:top w:val="none" w:sz="0" w:space="0" w:color="auto"/>
            <w:left w:val="none" w:sz="0" w:space="0" w:color="auto"/>
            <w:bottom w:val="none" w:sz="0" w:space="0" w:color="auto"/>
            <w:right w:val="none" w:sz="0" w:space="0" w:color="auto"/>
          </w:divBdr>
        </w:div>
      </w:divsChild>
    </w:div>
    <w:div w:id="205487713">
      <w:bodyDiv w:val="1"/>
      <w:marLeft w:val="0"/>
      <w:marRight w:val="0"/>
      <w:marTop w:val="0"/>
      <w:marBottom w:val="0"/>
      <w:divBdr>
        <w:top w:val="none" w:sz="0" w:space="0" w:color="auto"/>
        <w:left w:val="none" w:sz="0" w:space="0" w:color="auto"/>
        <w:bottom w:val="none" w:sz="0" w:space="0" w:color="auto"/>
        <w:right w:val="none" w:sz="0" w:space="0" w:color="auto"/>
      </w:divBdr>
      <w:divsChild>
        <w:div w:id="1598517763">
          <w:marLeft w:val="360"/>
          <w:marRight w:val="0"/>
          <w:marTop w:val="211"/>
          <w:marBottom w:val="0"/>
          <w:divBdr>
            <w:top w:val="none" w:sz="0" w:space="0" w:color="auto"/>
            <w:left w:val="none" w:sz="0" w:space="0" w:color="auto"/>
            <w:bottom w:val="none" w:sz="0" w:space="0" w:color="auto"/>
            <w:right w:val="none" w:sz="0" w:space="0" w:color="auto"/>
          </w:divBdr>
        </w:div>
      </w:divsChild>
    </w:div>
    <w:div w:id="279529989">
      <w:bodyDiv w:val="1"/>
      <w:marLeft w:val="0"/>
      <w:marRight w:val="0"/>
      <w:marTop w:val="0"/>
      <w:marBottom w:val="0"/>
      <w:divBdr>
        <w:top w:val="none" w:sz="0" w:space="0" w:color="auto"/>
        <w:left w:val="none" w:sz="0" w:space="0" w:color="auto"/>
        <w:bottom w:val="none" w:sz="0" w:space="0" w:color="auto"/>
        <w:right w:val="none" w:sz="0" w:space="0" w:color="auto"/>
      </w:divBdr>
    </w:div>
    <w:div w:id="287587847">
      <w:bodyDiv w:val="1"/>
      <w:marLeft w:val="0"/>
      <w:marRight w:val="0"/>
      <w:marTop w:val="0"/>
      <w:marBottom w:val="0"/>
      <w:divBdr>
        <w:top w:val="none" w:sz="0" w:space="0" w:color="auto"/>
        <w:left w:val="none" w:sz="0" w:space="0" w:color="auto"/>
        <w:bottom w:val="none" w:sz="0" w:space="0" w:color="auto"/>
        <w:right w:val="none" w:sz="0" w:space="0" w:color="auto"/>
      </w:divBdr>
      <w:divsChild>
        <w:div w:id="546381336">
          <w:marLeft w:val="1166"/>
          <w:marRight w:val="0"/>
          <w:marTop w:val="115"/>
          <w:marBottom w:val="0"/>
          <w:divBdr>
            <w:top w:val="none" w:sz="0" w:space="0" w:color="auto"/>
            <w:left w:val="none" w:sz="0" w:space="0" w:color="auto"/>
            <w:bottom w:val="none" w:sz="0" w:space="0" w:color="auto"/>
            <w:right w:val="none" w:sz="0" w:space="0" w:color="auto"/>
          </w:divBdr>
        </w:div>
      </w:divsChild>
    </w:div>
    <w:div w:id="499928034">
      <w:bodyDiv w:val="1"/>
      <w:marLeft w:val="0"/>
      <w:marRight w:val="0"/>
      <w:marTop w:val="0"/>
      <w:marBottom w:val="0"/>
      <w:divBdr>
        <w:top w:val="none" w:sz="0" w:space="0" w:color="auto"/>
        <w:left w:val="none" w:sz="0" w:space="0" w:color="auto"/>
        <w:bottom w:val="none" w:sz="0" w:space="0" w:color="auto"/>
        <w:right w:val="none" w:sz="0" w:space="0" w:color="auto"/>
      </w:divBdr>
      <w:divsChild>
        <w:div w:id="1457019981">
          <w:marLeft w:val="0"/>
          <w:marRight w:val="0"/>
          <w:marTop w:val="0"/>
          <w:marBottom w:val="0"/>
          <w:divBdr>
            <w:top w:val="none" w:sz="0" w:space="0" w:color="auto"/>
            <w:left w:val="none" w:sz="0" w:space="0" w:color="auto"/>
            <w:bottom w:val="none" w:sz="0" w:space="0" w:color="auto"/>
            <w:right w:val="none" w:sz="0" w:space="0" w:color="auto"/>
          </w:divBdr>
        </w:div>
      </w:divsChild>
    </w:div>
    <w:div w:id="566186328">
      <w:bodyDiv w:val="1"/>
      <w:marLeft w:val="0"/>
      <w:marRight w:val="0"/>
      <w:marTop w:val="0"/>
      <w:marBottom w:val="0"/>
      <w:divBdr>
        <w:top w:val="none" w:sz="0" w:space="0" w:color="auto"/>
        <w:left w:val="none" w:sz="0" w:space="0" w:color="auto"/>
        <w:bottom w:val="none" w:sz="0" w:space="0" w:color="auto"/>
        <w:right w:val="none" w:sz="0" w:space="0" w:color="auto"/>
      </w:divBdr>
    </w:div>
    <w:div w:id="636380481">
      <w:bodyDiv w:val="1"/>
      <w:marLeft w:val="0"/>
      <w:marRight w:val="0"/>
      <w:marTop w:val="0"/>
      <w:marBottom w:val="0"/>
      <w:divBdr>
        <w:top w:val="none" w:sz="0" w:space="0" w:color="auto"/>
        <w:left w:val="none" w:sz="0" w:space="0" w:color="auto"/>
        <w:bottom w:val="none" w:sz="0" w:space="0" w:color="auto"/>
        <w:right w:val="none" w:sz="0" w:space="0" w:color="auto"/>
      </w:divBdr>
    </w:div>
    <w:div w:id="726799382">
      <w:bodyDiv w:val="1"/>
      <w:marLeft w:val="0"/>
      <w:marRight w:val="0"/>
      <w:marTop w:val="0"/>
      <w:marBottom w:val="0"/>
      <w:divBdr>
        <w:top w:val="none" w:sz="0" w:space="0" w:color="auto"/>
        <w:left w:val="none" w:sz="0" w:space="0" w:color="auto"/>
        <w:bottom w:val="none" w:sz="0" w:space="0" w:color="auto"/>
        <w:right w:val="none" w:sz="0" w:space="0" w:color="auto"/>
      </w:divBdr>
    </w:div>
    <w:div w:id="948006930">
      <w:bodyDiv w:val="1"/>
      <w:marLeft w:val="0"/>
      <w:marRight w:val="0"/>
      <w:marTop w:val="0"/>
      <w:marBottom w:val="0"/>
      <w:divBdr>
        <w:top w:val="none" w:sz="0" w:space="0" w:color="auto"/>
        <w:left w:val="none" w:sz="0" w:space="0" w:color="auto"/>
        <w:bottom w:val="none" w:sz="0" w:space="0" w:color="auto"/>
        <w:right w:val="none" w:sz="0" w:space="0" w:color="auto"/>
      </w:divBdr>
      <w:divsChild>
        <w:div w:id="647634060">
          <w:marLeft w:val="0"/>
          <w:marRight w:val="0"/>
          <w:marTop w:val="0"/>
          <w:marBottom w:val="0"/>
          <w:divBdr>
            <w:top w:val="none" w:sz="0" w:space="0" w:color="auto"/>
            <w:left w:val="none" w:sz="0" w:space="0" w:color="auto"/>
            <w:bottom w:val="none" w:sz="0" w:space="0" w:color="auto"/>
            <w:right w:val="none" w:sz="0" w:space="0" w:color="auto"/>
          </w:divBdr>
        </w:div>
      </w:divsChild>
    </w:div>
    <w:div w:id="1044452779">
      <w:bodyDiv w:val="1"/>
      <w:marLeft w:val="0"/>
      <w:marRight w:val="0"/>
      <w:marTop w:val="0"/>
      <w:marBottom w:val="0"/>
      <w:divBdr>
        <w:top w:val="none" w:sz="0" w:space="0" w:color="auto"/>
        <w:left w:val="none" w:sz="0" w:space="0" w:color="auto"/>
        <w:bottom w:val="none" w:sz="0" w:space="0" w:color="auto"/>
        <w:right w:val="none" w:sz="0" w:space="0" w:color="auto"/>
      </w:divBdr>
      <w:divsChild>
        <w:div w:id="293754597">
          <w:marLeft w:val="0"/>
          <w:marRight w:val="0"/>
          <w:marTop w:val="0"/>
          <w:marBottom w:val="0"/>
          <w:divBdr>
            <w:top w:val="none" w:sz="0" w:space="0" w:color="auto"/>
            <w:left w:val="none" w:sz="0" w:space="0" w:color="auto"/>
            <w:bottom w:val="none" w:sz="0" w:space="0" w:color="auto"/>
            <w:right w:val="none" w:sz="0" w:space="0" w:color="auto"/>
          </w:divBdr>
        </w:div>
      </w:divsChild>
    </w:div>
    <w:div w:id="1130631574">
      <w:bodyDiv w:val="1"/>
      <w:marLeft w:val="0"/>
      <w:marRight w:val="0"/>
      <w:marTop w:val="0"/>
      <w:marBottom w:val="0"/>
      <w:divBdr>
        <w:top w:val="none" w:sz="0" w:space="0" w:color="auto"/>
        <w:left w:val="none" w:sz="0" w:space="0" w:color="auto"/>
        <w:bottom w:val="none" w:sz="0" w:space="0" w:color="auto"/>
        <w:right w:val="none" w:sz="0" w:space="0" w:color="auto"/>
      </w:divBdr>
      <w:divsChild>
        <w:div w:id="906501274">
          <w:marLeft w:val="0"/>
          <w:marRight w:val="0"/>
          <w:marTop w:val="0"/>
          <w:marBottom w:val="0"/>
          <w:divBdr>
            <w:top w:val="none" w:sz="0" w:space="0" w:color="auto"/>
            <w:left w:val="none" w:sz="0" w:space="0" w:color="auto"/>
            <w:bottom w:val="none" w:sz="0" w:space="0" w:color="auto"/>
            <w:right w:val="none" w:sz="0" w:space="0" w:color="auto"/>
          </w:divBdr>
        </w:div>
      </w:divsChild>
    </w:div>
    <w:div w:id="1146242012">
      <w:bodyDiv w:val="1"/>
      <w:marLeft w:val="0"/>
      <w:marRight w:val="0"/>
      <w:marTop w:val="0"/>
      <w:marBottom w:val="0"/>
      <w:divBdr>
        <w:top w:val="none" w:sz="0" w:space="0" w:color="auto"/>
        <w:left w:val="none" w:sz="0" w:space="0" w:color="auto"/>
        <w:bottom w:val="none" w:sz="0" w:space="0" w:color="auto"/>
        <w:right w:val="none" w:sz="0" w:space="0" w:color="auto"/>
      </w:divBdr>
      <w:divsChild>
        <w:div w:id="273052405">
          <w:marLeft w:val="0"/>
          <w:marRight w:val="0"/>
          <w:marTop w:val="0"/>
          <w:marBottom w:val="0"/>
          <w:divBdr>
            <w:top w:val="none" w:sz="0" w:space="0" w:color="auto"/>
            <w:left w:val="none" w:sz="0" w:space="0" w:color="auto"/>
            <w:bottom w:val="none" w:sz="0" w:space="0" w:color="auto"/>
            <w:right w:val="none" w:sz="0" w:space="0" w:color="auto"/>
          </w:divBdr>
        </w:div>
      </w:divsChild>
    </w:div>
    <w:div w:id="1212618654">
      <w:bodyDiv w:val="1"/>
      <w:marLeft w:val="0"/>
      <w:marRight w:val="0"/>
      <w:marTop w:val="0"/>
      <w:marBottom w:val="0"/>
      <w:divBdr>
        <w:top w:val="none" w:sz="0" w:space="0" w:color="auto"/>
        <w:left w:val="none" w:sz="0" w:space="0" w:color="auto"/>
        <w:bottom w:val="none" w:sz="0" w:space="0" w:color="auto"/>
        <w:right w:val="none" w:sz="0" w:space="0" w:color="auto"/>
      </w:divBdr>
      <w:divsChild>
        <w:div w:id="253827666">
          <w:marLeft w:val="0"/>
          <w:marRight w:val="0"/>
          <w:marTop w:val="0"/>
          <w:marBottom w:val="0"/>
          <w:divBdr>
            <w:top w:val="none" w:sz="0" w:space="0" w:color="auto"/>
            <w:left w:val="none" w:sz="0" w:space="0" w:color="auto"/>
            <w:bottom w:val="none" w:sz="0" w:space="0" w:color="auto"/>
            <w:right w:val="none" w:sz="0" w:space="0" w:color="auto"/>
          </w:divBdr>
        </w:div>
      </w:divsChild>
    </w:div>
    <w:div w:id="1410037158">
      <w:bodyDiv w:val="1"/>
      <w:marLeft w:val="0"/>
      <w:marRight w:val="0"/>
      <w:marTop w:val="0"/>
      <w:marBottom w:val="0"/>
      <w:divBdr>
        <w:top w:val="none" w:sz="0" w:space="0" w:color="auto"/>
        <w:left w:val="none" w:sz="0" w:space="0" w:color="auto"/>
        <w:bottom w:val="none" w:sz="0" w:space="0" w:color="auto"/>
        <w:right w:val="none" w:sz="0" w:space="0" w:color="auto"/>
      </w:divBdr>
      <w:divsChild>
        <w:div w:id="1810786870">
          <w:marLeft w:val="0"/>
          <w:marRight w:val="0"/>
          <w:marTop w:val="0"/>
          <w:marBottom w:val="0"/>
          <w:divBdr>
            <w:top w:val="none" w:sz="0" w:space="0" w:color="auto"/>
            <w:left w:val="none" w:sz="0" w:space="0" w:color="auto"/>
            <w:bottom w:val="none" w:sz="0" w:space="0" w:color="auto"/>
            <w:right w:val="none" w:sz="0" w:space="0" w:color="auto"/>
          </w:divBdr>
        </w:div>
      </w:divsChild>
    </w:div>
    <w:div w:id="1494108204">
      <w:bodyDiv w:val="1"/>
      <w:marLeft w:val="0"/>
      <w:marRight w:val="0"/>
      <w:marTop w:val="0"/>
      <w:marBottom w:val="0"/>
      <w:divBdr>
        <w:top w:val="none" w:sz="0" w:space="0" w:color="auto"/>
        <w:left w:val="none" w:sz="0" w:space="0" w:color="auto"/>
        <w:bottom w:val="none" w:sz="0" w:space="0" w:color="auto"/>
        <w:right w:val="none" w:sz="0" w:space="0" w:color="auto"/>
      </w:divBdr>
      <w:divsChild>
        <w:div w:id="744187119">
          <w:marLeft w:val="0"/>
          <w:marRight w:val="0"/>
          <w:marTop w:val="0"/>
          <w:marBottom w:val="0"/>
          <w:divBdr>
            <w:top w:val="none" w:sz="0" w:space="0" w:color="auto"/>
            <w:left w:val="none" w:sz="0" w:space="0" w:color="auto"/>
            <w:bottom w:val="none" w:sz="0" w:space="0" w:color="auto"/>
            <w:right w:val="none" w:sz="0" w:space="0" w:color="auto"/>
          </w:divBdr>
        </w:div>
      </w:divsChild>
    </w:div>
    <w:div w:id="1635141099">
      <w:bodyDiv w:val="1"/>
      <w:marLeft w:val="0"/>
      <w:marRight w:val="0"/>
      <w:marTop w:val="0"/>
      <w:marBottom w:val="0"/>
      <w:divBdr>
        <w:top w:val="none" w:sz="0" w:space="0" w:color="auto"/>
        <w:left w:val="none" w:sz="0" w:space="0" w:color="auto"/>
        <w:bottom w:val="none" w:sz="0" w:space="0" w:color="auto"/>
        <w:right w:val="none" w:sz="0" w:space="0" w:color="auto"/>
      </w:divBdr>
      <w:divsChild>
        <w:div w:id="2108962245">
          <w:marLeft w:val="1166"/>
          <w:marRight w:val="0"/>
          <w:marTop w:val="115"/>
          <w:marBottom w:val="0"/>
          <w:divBdr>
            <w:top w:val="none" w:sz="0" w:space="0" w:color="auto"/>
            <w:left w:val="none" w:sz="0" w:space="0" w:color="auto"/>
            <w:bottom w:val="none" w:sz="0" w:space="0" w:color="auto"/>
            <w:right w:val="none" w:sz="0" w:space="0" w:color="auto"/>
          </w:divBdr>
        </w:div>
      </w:divsChild>
    </w:div>
    <w:div w:id="1691418663">
      <w:bodyDiv w:val="1"/>
      <w:marLeft w:val="0"/>
      <w:marRight w:val="0"/>
      <w:marTop w:val="0"/>
      <w:marBottom w:val="0"/>
      <w:divBdr>
        <w:top w:val="none" w:sz="0" w:space="0" w:color="auto"/>
        <w:left w:val="none" w:sz="0" w:space="0" w:color="auto"/>
        <w:bottom w:val="none" w:sz="0" w:space="0" w:color="auto"/>
        <w:right w:val="none" w:sz="0" w:space="0" w:color="auto"/>
      </w:divBdr>
      <w:divsChild>
        <w:div w:id="91098846">
          <w:marLeft w:val="0"/>
          <w:marRight w:val="0"/>
          <w:marTop w:val="0"/>
          <w:marBottom w:val="0"/>
          <w:divBdr>
            <w:top w:val="none" w:sz="0" w:space="0" w:color="auto"/>
            <w:left w:val="none" w:sz="0" w:space="0" w:color="auto"/>
            <w:bottom w:val="none" w:sz="0" w:space="0" w:color="auto"/>
            <w:right w:val="none" w:sz="0" w:space="0" w:color="auto"/>
          </w:divBdr>
        </w:div>
      </w:divsChild>
    </w:div>
    <w:div w:id="1894580719">
      <w:bodyDiv w:val="1"/>
      <w:marLeft w:val="0"/>
      <w:marRight w:val="0"/>
      <w:marTop w:val="0"/>
      <w:marBottom w:val="0"/>
      <w:divBdr>
        <w:top w:val="none" w:sz="0" w:space="0" w:color="auto"/>
        <w:left w:val="none" w:sz="0" w:space="0" w:color="auto"/>
        <w:bottom w:val="none" w:sz="0" w:space="0" w:color="auto"/>
        <w:right w:val="none" w:sz="0" w:space="0" w:color="auto"/>
      </w:divBdr>
    </w:div>
    <w:div w:id="1924871727">
      <w:bodyDiv w:val="1"/>
      <w:marLeft w:val="0"/>
      <w:marRight w:val="0"/>
      <w:marTop w:val="0"/>
      <w:marBottom w:val="0"/>
      <w:divBdr>
        <w:top w:val="none" w:sz="0" w:space="0" w:color="auto"/>
        <w:left w:val="none" w:sz="0" w:space="0" w:color="auto"/>
        <w:bottom w:val="none" w:sz="0" w:space="0" w:color="auto"/>
        <w:right w:val="none" w:sz="0" w:space="0" w:color="auto"/>
      </w:divBdr>
      <w:divsChild>
        <w:div w:id="500394118">
          <w:marLeft w:val="0"/>
          <w:marRight w:val="0"/>
          <w:marTop w:val="0"/>
          <w:marBottom w:val="0"/>
          <w:divBdr>
            <w:top w:val="none" w:sz="0" w:space="0" w:color="auto"/>
            <w:left w:val="none" w:sz="0" w:space="0" w:color="auto"/>
            <w:bottom w:val="none" w:sz="0" w:space="0" w:color="auto"/>
            <w:right w:val="none" w:sz="0" w:space="0" w:color="auto"/>
          </w:divBdr>
        </w:div>
      </w:divsChild>
    </w:div>
    <w:div w:id="1971788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G:\April%20Part%20Time%20PEPs\Forms\PEPs%20-%20Assign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726D21-6854-4468-8638-952627D3F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G:\April Part Time PEPs\Forms\PEPs - Assignment.dot</Template>
  <TotalTime>1</TotalTime>
  <Pages>5</Pages>
  <Words>708</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vt:lpstr>
    </vt:vector>
  </TitlesOfParts>
  <Company>MSRSAS</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c:title>
  <dc:creator>Harshad</dc:creator>
  <cp:lastModifiedBy>Puneeth R V</cp:lastModifiedBy>
  <cp:revision>2</cp:revision>
  <cp:lastPrinted>2019-10-15T04:56:00Z</cp:lastPrinted>
  <dcterms:created xsi:type="dcterms:W3CDTF">2026-05-23T20:31:00Z</dcterms:created>
  <dcterms:modified xsi:type="dcterms:W3CDTF">2026-05-23T20:31:00Z</dcterms:modified>
</cp:coreProperties>
</file>